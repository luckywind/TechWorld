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3AD" w:rsidRDefault="00DA362D" w:rsidP="00A113AD">
      <w:pPr>
        <w:pStyle w:val="10"/>
      </w:pPr>
      <w:r>
        <w:rPr>
          <w:rFonts w:hint="eastAsia"/>
        </w:rPr>
        <w:t>函数</w:t>
      </w:r>
    </w:p>
    <w:p w:rsidR="00DA362D" w:rsidRDefault="00DA362D" w:rsidP="00DA362D">
      <w:pPr>
        <w:pStyle w:val="2"/>
      </w:pPr>
      <w:r>
        <w:rPr>
          <w:rFonts w:hint="eastAsia"/>
        </w:rPr>
        <w:t>窗口函数</w:t>
      </w:r>
    </w:p>
    <w:p w:rsidR="00DA362D" w:rsidRDefault="003E26AE" w:rsidP="003E26AE">
      <w:pPr>
        <w:pStyle w:val="3"/>
      </w:pPr>
      <w:r>
        <w:rPr>
          <w:rFonts w:hint="eastAsia"/>
        </w:rPr>
        <w:t>介绍</w:t>
      </w:r>
    </w:p>
    <w:p w:rsidR="00BB135B" w:rsidRPr="00BB135B" w:rsidRDefault="00BB135B" w:rsidP="00BB135B">
      <w:r w:rsidRPr="00BB135B">
        <w:rPr>
          <w:rFonts w:hint="eastAsia"/>
          <w:b/>
          <w:bCs/>
        </w:rPr>
        <w:t>窗口函数</w:t>
      </w:r>
      <w:r w:rsidRPr="00BB135B">
        <w:rPr>
          <w:rFonts w:hint="eastAsia"/>
        </w:rPr>
        <w:t>可以进行排序、生成序列号等一般的聚合函数无法实现的高级操作；聚合函数将结果集进行计算并且通常返回一行。窗口函数也是</w:t>
      </w:r>
      <w:r w:rsidRPr="00BB135B">
        <w:rPr>
          <w:rFonts w:hint="eastAsia"/>
          <w:color w:val="FF0000"/>
        </w:rPr>
        <w:t>基于结果集的运算</w:t>
      </w:r>
      <w:r w:rsidRPr="00BB135B">
        <w:rPr>
          <w:rFonts w:hint="eastAsia"/>
        </w:rPr>
        <w:t>。与聚合函数不同的是，</w:t>
      </w:r>
      <w:r w:rsidRPr="00BB135B">
        <w:rPr>
          <w:rFonts w:hint="eastAsia"/>
          <w:color w:val="FF0000"/>
        </w:rPr>
        <w:t>窗口函数并不会将结果集进行分组合并输出一行；而是将计算的结果</w:t>
      </w:r>
      <w:r w:rsidRPr="00BB135B">
        <w:rPr>
          <w:rFonts w:hint="eastAsia"/>
          <w:color w:val="FF0000"/>
          <w:highlight w:val="yellow"/>
        </w:rPr>
        <w:t>合并</w:t>
      </w:r>
      <w:r w:rsidRPr="00BB135B">
        <w:rPr>
          <w:rFonts w:hint="eastAsia"/>
          <w:color w:val="FF0000"/>
        </w:rPr>
        <w:t>到基于结果集运算的列上。</w:t>
      </w:r>
    </w:p>
    <w:p w:rsidR="00BB135B" w:rsidRPr="00BB135B" w:rsidRDefault="00BB135B" w:rsidP="00BB135B"/>
    <w:p w:rsidR="003E26AE" w:rsidRDefault="003E26AE" w:rsidP="003E26AE">
      <w:r>
        <w:rPr>
          <w:rFonts w:hint="eastAsia"/>
        </w:rPr>
        <w:t>排序用</w:t>
      </w:r>
      <w:r>
        <w:t>order</w:t>
      </w:r>
      <w:r>
        <w:rPr>
          <w:rFonts w:hint="eastAsia"/>
        </w:rPr>
        <w:t xml:space="preserve"> </w:t>
      </w:r>
      <w:r>
        <w:t>by</w:t>
      </w:r>
      <w:r>
        <w:rPr>
          <w:rFonts w:hint="eastAsia"/>
        </w:rPr>
        <w:t>即可，但是要返回排名或者分组排序时，就需要用到窗口函数了。其结构如下：</w:t>
      </w:r>
    </w:p>
    <w:p w:rsidR="003E26AE" w:rsidRDefault="003E26AE" w:rsidP="003E26AE">
      <w:r w:rsidRPr="00EB1AF1">
        <w:rPr>
          <w:rFonts w:hint="eastAsia"/>
          <w:highlight w:val="yellow"/>
        </w:rPr>
        <w:t>s</w:t>
      </w:r>
      <w:r w:rsidRPr="00EB1AF1">
        <w:rPr>
          <w:highlight w:val="yellow"/>
        </w:rPr>
        <w:t xml:space="preserve">elect </w:t>
      </w:r>
      <w:r w:rsidRPr="00EB1AF1">
        <w:rPr>
          <w:rFonts w:hint="eastAsia"/>
          <w:highlight w:val="yellow"/>
        </w:rPr>
        <w:t>排序函数</w:t>
      </w:r>
      <w:r w:rsidRPr="00EB1AF1">
        <w:rPr>
          <w:highlight w:val="yellow"/>
        </w:rPr>
        <w:t>/</w:t>
      </w:r>
      <w:r w:rsidRPr="00EB1AF1">
        <w:rPr>
          <w:rFonts w:hint="eastAsia"/>
          <w:highlight w:val="yellow"/>
        </w:rPr>
        <w:t>聚合函数</w:t>
      </w:r>
      <w:r w:rsidRPr="00EB1AF1">
        <w:rPr>
          <w:highlight w:val="yellow"/>
        </w:rPr>
        <w:t xml:space="preserve">  over(&lt;partition by…&gt; order by…)</w:t>
      </w:r>
    </w:p>
    <w:p w:rsidR="003E26AE" w:rsidRDefault="00DD5158" w:rsidP="003E26AE">
      <w:r>
        <w:rPr>
          <w:rFonts w:hint="eastAsia"/>
        </w:rPr>
        <w:t>如何理解窗口函数：</w:t>
      </w:r>
    </w:p>
    <w:p w:rsidR="00DD5158" w:rsidRDefault="00DD5158" w:rsidP="003E26AE">
      <w:r w:rsidRPr="00DC172D">
        <w:rPr>
          <w:rFonts w:hint="eastAsia"/>
          <w:b/>
          <w:bCs/>
        </w:rPr>
        <w:t>窗口</w:t>
      </w:r>
      <w:r>
        <w:rPr>
          <w:rFonts w:hint="eastAsia"/>
        </w:rPr>
        <w:t>：一个集合</w:t>
      </w:r>
    </w:p>
    <w:p w:rsidR="00DD5158" w:rsidRDefault="00DD5158" w:rsidP="00DD5158">
      <w:r w:rsidRPr="00DC172D">
        <w:rPr>
          <w:rFonts w:hint="eastAsia"/>
          <w:b/>
          <w:bCs/>
        </w:rPr>
        <w:t>over (partition by a order by b) from T</w:t>
      </w:r>
      <w:r>
        <w:rPr>
          <w:rFonts w:hint="eastAsia"/>
        </w:rPr>
        <w:t xml:space="preserve"> </w:t>
      </w:r>
      <w:r>
        <w:rPr>
          <w:rFonts w:hint="eastAsia"/>
        </w:rPr>
        <w:t>是指：把表</w:t>
      </w:r>
      <w:r>
        <w:rPr>
          <w:rFonts w:hint="eastAsia"/>
        </w:rPr>
        <w:t>T</w:t>
      </w:r>
      <w:r>
        <w:rPr>
          <w:rFonts w:hint="eastAsia"/>
        </w:rPr>
        <w:t>按照</w:t>
      </w:r>
      <w:r>
        <w:rPr>
          <w:rFonts w:hint="eastAsia"/>
        </w:rPr>
        <w:t>a</w:t>
      </w:r>
      <w:r>
        <w:rPr>
          <w:rFonts w:hint="eastAsia"/>
        </w:rPr>
        <w:t>列进行分组，然后，分别让每一个集合的记录按照</w:t>
      </w:r>
      <w:r>
        <w:rPr>
          <w:rFonts w:hint="eastAsia"/>
        </w:rPr>
        <w:t>b</w:t>
      </w:r>
      <w:r>
        <w:rPr>
          <w:rFonts w:hint="eastAsia"/>
        </w:rPr>
        <w:t>列进行排序。</w:t>
      </w:r>
    </w:p>
    <w:p w:rsidR="00DD5158" w:rsidRDefault="00DD5158" w:rsidP="00DD5158">
      <w:r>
        <w:rPr>
          <w:rFonts w:hint="eastAsia"/>
        </w:rPr>
        <w:t>于是，我们再使用一个排序函数，我们就可以得到一个新列，这一列的值就是每一条记录在它所在集合中的排序编号。</w:t>
      </w:r>
    </w:p>
    <w:p w:rsidR="00DD5158" w:rsidRDefault="00DD5158" w:rsidP="00DD5158">
      <w:r>
        <w:rPr>
          <w:rFonts w:hint="eastAsia"/>
        </w:rPr>
        <w:t>partiton by</w:t>
      </w:r>
      <w:r>
        <w:rPr>
          <w:rFonts w:hint="eastAsia"/>
        </w:rPr>
        <w:t>是可选的。如果不使用</w:t>
      </w:r>
      <w:r>
        <w:rPr>
          <w:rFonts w:hint="eastAsia"/>
        </w:rPr>
        <w:t>partition by</w:t>
      </w:r>
      <w:r>
        <w:rPr>
          <w:rFonts w:hint="eastAsia"/>
        </w:rPr>
        <w:t>，那么就是将整张表作为一个集合，最后使用排序函数得到的就是每一条记录根据</w:t>
      </w:r>
      <w:r>
        <w:rPr>
          <w:rFonts w:hint="eastAsia"/>
        </w:rPr>
        <w:t>b</w:t>
      </w:r>
      <w:r>
        <w:rPr>
          <w:rFonts w:hint="eastAsia"/>
        </w:rPr>
        <w:t>列的排序编号。</w:t>
      </w:r>
    </w:p>
    <w:p w:rsidR="007D5102" w:rsidRDefault="007D5102" w:rsidP="00DD5158">
      <w:r w:rsidRPr="007D5102">
        <w:rPr>
          <w:rFonts w:hint="eastAsia"/>
        </w:rPr>
        <w:t>在</w:t>
      </w:r>
      <w:r w:rsidRPr="007D5102">
        <w:rPr>
          <w:rFonts w:hint="eastAsia"/>
        </w:rPr>
        <w:t>SQL</w:t>
      </w:r>
      <w:r w:rsidRPr="007D5102">
        <w:rPr>
          <w:rFonts w:hint="eastAsia"/>
        </w:rPr>
        <w:t>处理中，窗口函数都是最后一步执行，而且仅位于</w:t>
      </w:r>
      <w:r w:rsidRPr="007D5102">
        <w:rPr>
          <w:rFonts w:hint="eastAsia"/>
        </w:rPr>
        <w:t>Order by</w:t>
      </w:r>
      <w:r w:rsidRPr="007D5102">
        <w:rPr>
          <w:rFonts w:hint="eastAsia"/>
        </w:rPr>
        <w:t>字句之前</w:t>
      </w:r>
      <w:r w:rsidRPr="007D5102">
        <w:rPr>
          <w:rFonts w:hint="eastAsia"/>
        </w:rPr>
        <w:t>.</w:t>
      </w:r>
    </w:p>
    <w:p w:rsidR="00DD5158" w:rsidRDefault="00DC172D" w:rsidP="00DC172D">
      <w:pPr>
        <w:pStyle w:val="3"/>
      </w:pPr>
      <w:r>
        <w:rPr>
          <w:rFonts w:hint="eastAsia"/>
        </w:rPr>
        <w:t>排序窗口函数</w:t>
      </w:r>
    </w:p>
    <w:p w:rsidR="00DC172D" w:rsidRDefault="00DC172D" w:rsidP="00DC172D">
      <w:r>
        <w:rPr>
          <w:rFonts w:hint="eastAsia"/>
        </w:rPr>
        <w:t>有</w:t>
      </w:r>
      <w:r>
        <w:t>3</w:t>
      </w:r>
      <w:r>
        <w:rPr>
          <w:rFonts w:hint="eastAsia"/>
        </w:rPr>
        <w:t>种：</w:t>
      </w:r>
    </w:p>
    <w:p w:rsidR="00DC172D" w:rsidRDefault="00DC172D" w:rsidP="00DC172D">
      <w:proofErr w:type="gramStart"/>
      <w:r>
        <w:t>rank(</w:t>
      </w:r>
      <w:proofErr w:type="gramEnd"/>
      <w:r>
        <w:t>)</w:t>
      </w:r>
    </w:p>
    <w:p w:rsidR="00DC172D" w:rsidRDefault="00DC172D" w:rsidP="00DC172D">
      <w:r>
        <w:t>dense_</w:t>
      </w:r>
      <w:proofErr w:type="gramStart"/>
      <w:r>
        <w:t>rank(</w:t>
      </w:r>
      <w:proofErr w:type="gramEnd"/>
      <w:r>
        <w:t>)</w:t>
      </w:r>
    </w:p>
    <w:p w:rsidR="00DC172D" w:rsidRDefault="00DC172D" w:rsidP="00DC172D">
      <w:r>
        <w:t>row_</w:t>
      </w:r>
      <w:proofErr w:type="gramStart"/>
      <w:r>
        <w:t>number(</w:t>
      </w:r>
      <w:proofErr w:type="gramEnd"/>
      <w:r>
        <w:t>)</w:t>
      </w:r>
    </w:p>
    <w:p w:rsidR="00DC172D" w:rsidRDefault="00DC172D" w:rsidP="00DC172D">
      <w:r>
        <w:rPr>
          <w:rFonts w:hint="eastAsia"/>
        </w:rPr>
        <w:t>它们的区别是当碰到相同大小值的时候，编号方式不同，分别形如：</w:t>
      </w:r>
    </w:p>
    <w:p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:rsidR="00DC172D" w:rsidRDefault="00DC172D" w:rsidP="00DC172D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...</w:t>
      </w:r>
    </w:p>
    <w:p w:rsidR="00DE24F4" w:rsidRPr="00DE24F4" w:rsidRDefault="00DE24F4" w:rsidP="00DC172D">
      <w:pPr>
        <w:rPr>
          <w:color w:val="FF0000"/>
        </w:rPr>
      </w:pPr>
      <w:r w:rsidRPr="00DE24F4">
        <w:rPr>
          <w:rFonts w:hint="eastAsia"/>
          <w:color w:val="FF0000"/>
        </w:rPr>
        <w:t>注意：这些序号是组内序号，和全局没关系</w:t>
      </w:r>
    </w:p>
    <w:p w:rsidR="00DC172D" w:rsidRDefault="00DC172D" w:rsidP="00DC172D">
      <w:r>
        <w:rPr>
          <w:rFonts w:hint="eastAsia"/>
        </w:rPr>
        <w:t>因此总结来说，</w:t>
      </w:r>
      <w:r w:rsidRPr="003B7602">
        <w:rPr>
          <w:rFonts w:hint="eastAsia"/>
          <w:color w:val="00B050"/>
        </w:rPr>
        <w:t>窗口函数具有</w:t>
      </w:r>
      <w:r w:rsidRPr="003B7602">
        <w:rPr>
          <w:rFonts w:hint="eastAsia"/>
          <w:color w:val="00B050"/>
        </w:rPr>
        <w:t xml:space="preserve"> group by </w:t>
      </w:r>
      <w:r w:rsidRPr="003B7602">
        <w:rPr>
          <w:rFonts w:hint="eastAsia"/>
          <w:color w:val="00B050"/>
        </w:rPr>
        <w:t>的分组功能和</w:t>
      </w:r>
      <w:r w:rsidRPr="003B7602">
        <w:rPr>
          <w:rFonts w:hint="eastAsia"/>
          <w:color w:val="00B050"/>
        </w:rPr>
        <w:t xml:space="preserve"> order by </w:t>
      </w:r>
      <w:r w:rsidRPr="003B7602">
        <w:rPr>
          <w:rFonts w:hint="eastAsia"/>
          <w:color w:val="00B050"/>
        </w:rPr>
        <w:t>的排序功能</w:t>
      </w:r>
      <w:r>
        <w:rPr>
          <w:rFonts w:hint="eastAsia"/>
        </w:rPr>
        <w:t>。但是，它又与</w:t>
      </w:r>
      <w:r>
        <w:rPr>
          <w:rFonts w:hint="eastAsia"/>
        </w:rPr>
        <w:t>group by</w:t>
      </w:r>
      <w:r>
        <w:rPr>
          <w:rFonts w:hint="eastAsia"/>
        </w:rPr>
        <w:t>和</w:t>
      </w:r>
      <w:r>
        <w:rPr>
          <w:rFonts w:hint="eastAsia"/>
        </w:rPr>
        <w:t>order by</w:t>
      </w:r>
      <w:r>
        <w:rPr>
          <w:rFonts w:hint="eastAsia"/>
        </w:rPr>
        <w:t>同时使用的概念</w:t>
      </w:r>
      <w:r w:rsidR="00E0339E">
        <w:rPr>
          <w:rFonts w:hint="eastAsia"/>
        </w:rPr>
        <w:t>完全</w:t>
      </w:r>
      <w:r>
        <w:rPr>
          <w:rFonts w:hint="eastAsia"/>
        </w:rPr>
        <w:t>不同。</w:t>
      </w:r>
    </w:p>
    <w:p w:rsidR="003B7602" w:rsidRDefault="003B7602" w:rsidP="003B7602">
      <w:pPr>
        <w:pStyle w:val="3"/>
      </w:pPr>
      <w:r>
        <w:rPr>
          <w:rFonts w:hint="eastAsia"/>
        </w:rPr>
        <w:t>聚合窗口函数</w:t>
      </w:r>
    </w:p>
    <w:p w:rsidR="003B7602" w:rsidRPr="003B7602" w:rsidRDefault="003B7602" w:rsidP="003B7602">
      <w:r w:rsidRPr="003B7602">
        <w:rPr>
          <w:rFonts w:hint="eastAsia"/>
        </w:rPr>
        <w:t>在窗口函数中使用</w:t>
      </w:r>
      <w:r w:rsidRPr="003B7602">
        <w:rPr>
          <w:rFonts w:hint="eastAsia"/>
        </w:rPr>
        <w:t>SUM</w:t>
      </w:r>
      <w:r w:rsidRPr="003B7602">
        <w:rPr>
          <w:rFonts w:hint="eastAsia"/>
        </w:rPr>
        <w:t>、</w:t>
      </w:r>
      <w:r w:rsidRPr="003B7602">
        <w:rPr>
          <w:rFonts w:hint="eastAsia"/>
        </w:rPr>
        <w:t>AVG</w:t>
      </w:r>
      <w:r w:rsidRPr="003B7602">
        <w:rPr>
          <w:rFonts w:hint="eastAsia"/>
        </w:rPr>
        <w:t>、</w:t>
      </w:r>
      <w:r w:rsidRPr="003B7602">
        <w:rPr>
          <w:rFonts w:hint="eastAsia"/>
        </w:rPr>
        <w:t>MAX</w:t>
      </w:r>
      <w:r w:rsidRPr="003B7602">
        <w:rPr>
          <w:rFonts w:hint="eastAsia"/>
        </w:rPr>
        <w:t>、</w:t>
      </w:r>
      <w:r w:rsidRPr="003B7602">
        <w:rPr>
          <w:rFonts w:hint="eastAsia"/>
        </w:rPr>
        <w:t>MIN</w:t>
      </w:r>
      <w:r w:rsidRPr="003B7602">
        <w:rPr>
          <w:rFonts w:hint="eastAsia"/>
        </w:rPr>
        <w:t>计算的范围是排序后每条记录自身和排在它之前的所有记录。</w:t>
      </w:r>
    </w:p>
    <w:p w:rsidR="003B7602" w:rsidRPr="003B7602" w:rsidRDefault="003B7602" w:rsidP="003B7602">
      <w:r w:rsidRPr="003B7602">
        <w:rPr>
          <w:rFonts w:hint="eastAsia"/>
        </w:rPr>
        <w:t>比如按照时间排序，计算各个时间的销售总额，这种统计方法称为</w:t>
      </w:r>
      <w:r w:rsidRPr="00E41B58">
        <w:rPr>
          <w:rFonts w:hint="eastAsia"/>
          <w:color w:val="FF0000"/>
        </w:rPr>
        <w:t>累计</w:t>
      </w:r>
      <w:r w:rsidRPr="003B7602">
        <w:rPr>
          <w:rFonts w:hint="eastAsia"/>
        </w:rPr>
        <w:t>：</w:t>
      </w:r>
    </w:p>
    <w:p w:rsidR="003B7602" w:rsidRPr="003B7602" w:rsidRDefault="003B7602" w:rsidP="003B7602">
      <w:r w:rsidRPr="003B7602">
        <w:rPr>
          <w:rFonts w:hint="eastAsia"/>
        </w:rPr>
        <w:t xml:space="preserve">SUM(sale_price)over(partition by </w:t>
      </w:r>
      <w:r w:rsidRPr="003B7602">
        <w:rPr>
          <w:rFonts w:hint="eastAsia"/>
        </w:rPr>
        <w:t>日期</w:t>
      </w:r>
      <w:r w:rsidRPr="003B7602">
        <w:rPr>
          <w:rFonts w:hint="eastAsia"/>
        </w:rPr>
        <w:t xml:space="preserve"> order by </w:t>
      </w:r>
      <w:r w:rsidRPr="003B7602">
        <w:rPr>
          <w:rFonts w:hint="eastAsia"/>
        </w:rPr>
        <w:t>时间</w:t>
      </w:r>
      <w:r w:rsidRPr="003B7602">
        <w:rPr>
          <w:rFonts w:hint="eastAsia"/>
        </w:rPr>
        <w:t>) as date_sum</w:t>
      </w:r>
    </w:p>
    <w:p w:rsidR="003B7602" w:rsidRPr="00E41B58" w:rsidRDefault="003B7602" w:rsidP="003B7602">
      <w:pPr>
        <w:rPr>
          <w:color w:val="FF0000"/>
        </w:rPr>
      </w:pPr>
      <w:r w:rsidRPr="003B7602">
        <w:rPr>
          <w:rFonts w:hint="eastAsia"/>
        </w:rPr>
        <w:t>返回结果是，</w:t>
      </w:r>
      <w:r w:rsidRPr="00E41B58">
        <w:rPr>
          <w:rFonts w:hint="eastAsia"/>
          <w:color w:val="FF0000"/>
        </w:rPr>
        <w:t>每一天</w:t>
      </w:r>
      <w:r w:rsidRPr="00E41B58">
        <w:rPr>
          <w:rFonts w:hint="eastAsia"/>
          <w:color w:val="00B050"/>
        </w:rPr>
        <w:t>截至每个时间点</w:t>
      </w:r>
      <w:r w:rsidRPr="00E41B58">
        <w:rPr>
          <w:rFonts w:hint="eastAsia"/>
          <w:color w:val="FF0000"/>
        </w:rPr>
        <w:t>的销售总额。</w:t>
      </w:r>
    </w:p>
    <w:p w:rsidR="003B7602" w:rsidRPr="003B7602" w:rsidRDefault="003B7602" w:rsidP="003B7602">
      <w:r w:rsidRPr="003B7602">
        <w:rPr>
          <w:rFonts w:hint="eastAsia"/>
        </w:rPr>
        <w:t>另外，在聚合窗口函数中，可以指定汇总范围，这个功能称为</w:t>
      </w:r>
      <w:r w:rsidRPr="00B90B89">
        <w:rPr>
          <w:rFonts w:hint="eastAsia"/>
          <w:color w:val="FF0000"/>
        </w:rPr>
        <w:t>框架</w:t>
      </w:r>
      <w:r w:rsidRPr="003B7602">
        <w:rPr>
          <w:rFonts w:hint="eastAsia"/>
        </w:rPr>
        <w:t>。</w:t>
      </w:r>
    </w:p>
    <w:p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 </w:t>
      </w:r>
      <w:r w:rsidRPr="00E41B58">
        <w:rPr>
          <w:color w:val="00B050"/>
        </w:rPr>
        <w:t>rows 1 preceding</w:t>
      </w:r>
      <w:r w:rsidRPr="003B7602">
        <w:t xml:space="preserve">) </w:t>
      </w:r>
    </w:p>
    <w:p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上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</w:p>
    <w:p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</w:t>
      </w:r>
      <w:r w:rsidRPr="00E41B58">
        <w:rPr>
          <w:color w:val="00B050"/>
        </w:rPr>
        <w:t xml:space="preserve"> rows 1 following</w:t>
      </w:r>
      <w:r w:rsidRPr="003B7602">
        <w:t xml:space="preserve">) </w:t>
      </w:r>
    </w:p>
    <w:p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下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</w:p>
    <w:p w:rsidR="003B7602" w:rsidRPr="003B7602" w:rsidRDefault="003B7602" w:rsidP="003B7602">
      <w:proofErr w:type="gramStart"/>
      <w:r w:rsidRPr="003B7602">
        <w:t>SUM(</w:t>
      </w:r>
      <w:proofErr w:type="gramEnd"/>
      <w:r w:rsidRPr="003B7602">
        <w:t>sale_price) over(</w:t>
      </w:r>
      <w:r w:rsidRPr="00E41B58">
        <w:rPr>
          <w:color w:val="00B050"/>
        </w:rPr>
        <w:t>order by</w:t>
      </w:r>
      <w:r w:rsidRPr="003B7602">
        <w:t xml:space="preserve"> product_id </w:t>
      </w:r>
      <w:r w:rsidRPr="00E41B58">
        <w:rPr>
          <w:color w:val="00B050"/>
        </w:rPr>
        <w:t>rows between 1 preceding and 2 following</w:t>
      </w:r>
      <w:r w:rsidRPr="003B7602">
        <w:t xml:space="preserve">) </w:t>
      </w:r>
    </w:p>
    <w:p w:rsidR="003B7602" w:rsidRPr="003B7602" w:rsidRDefault="003B7602" w:rsidP="003B7602">
      <w:r w:rsidRPr="003B7602">
        <w:rPr>
          <w:rFonts w:hint="eastAsia"/>
        </w:rPr>
        <w:t>自身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上</w:t>
      </w:r>
      <w:r w:rsidRPr="003B7602">
        <w:rPr>
          <w:rFonts w:hint="eastAsia"/>
        </w:rPr>
        <w:t>1</w:t>
      </w:r>
      <w:r w:rsidRPr="003B7602">
        <w:rPr>
          <w:rFonts w:hint="eastAsia"/>
        </w:rPr>
        <w:t>条记录</w:t>
      </w:r>
      <w:r w:rsidRPr="003B7602">
        <w:rPr>
          <w:rFonts w:hint="eastAsia"/>
        </w:rPr>
        <w:t>+</w:t>
      </w:r>
      <w:r w:rsidRPr="003B7602">
        <w:rPr>
          <w:rFonts w:hint="eastAsia"/>
        </w:rPr>
        <w:t>下</w:t>
      </w:r>
      <w:r w:rsidRPr="003B7602">
        <w:rPr>
          <w:rFonts w:hint="eastAsia"/>
        </w:rPr>
        <w:t>2</w:t>
      </w:r>
      <w:r w:rsidRPr="003B7602">
        <w:rPr>
          <w:rFonts w:hint="eastAsia"/>
        </w:rPr>
        <w:t>条记录</w:t>
      </w:r>
    </w:p>
    <w:p w:rsidR="003B7602" w:rsidRDefault="00CE27B7" w:rsidP="00CE27B7">
      <w:pPr>
        <w:pStyle w:val="3"/>
      </w:pPr>
      <w:r>
        <w:rPr>
          <w:rFonts w:hint="eastAsia"/>
        </w:rPr>
        <w:t>窗口函数中的</w:t>
      </w:r>
      <w:r>
        <w:t>order by</w:t>
      </w:r>
    </w:p>
    <w:p w:rsidR="00CE27B7" w:rsidRPr="00CE27B7" w:rsidRDefault="00CE27B7" w:rsidP="00CE27B7">
      <w:r w:rsidRPr="00CE27B7">
        <w:rPr>
          <w:rFonts w:hint="eastAsia"/>
        </w:rPr>
        <w:t>窗口函数中的</w:t>
      </w:r>
      <w:r w:rsidRPr="00CE27B7">
        <w:rPr>
          <w:rFonts w:hint="eastAsia"/>
        </w:rPr>
        <w:t>order by</w:t>
      </w:r>
      <w:r w:rsidRPr="00CE27B7">
        <w:rPr>
          <w:rFonts w:hint="eastAsia"/>
        </w:rPr>
        <w:t>只是决定窗口内的数据按什么顺序进行排序或计算，对最后返回结果的排列顺序并没有影响。例如：</w:t>
      </w:r>
    </w:p>
    <w:p w:rsidR="00CE27B7" w:rsidRPr="00CE27B7" w:rsidRDefault="00CE27B7" w:rsidP="00CE27B7">
      <w:proofErr w:type="gramStart"/>
      <w:r w:rsidRPr="00CE27B7">
        <w:lastRenderedPageBreak/>
        <w:t>rank(</w:t>
      </w:r>
      <w:proofErr w:type="gramEnd"/>
      <w:r w:rsidRPr="00CE27B7">
        <w:t xml:space="preserve">) over(order by sale_price) as ranking </w:t>
      </w:r>
    </w:p>
    <w:p w:rsidR="00CE27B7" w:rsidRPr="00CE27B7" w:rsidRDefault="00CE27B7" w:rsidP="00CE27B7">
      <w:r w:rsidRPr="00CE27B7">
        <w:rPr>
          <w:rFonts w:hint="eastAsia"/>
        </w:rPr>
        <w:t>返回结果是：</w:t>
      </w:r>
    </w:p>
    <w:p w:rsidR="00CE27B7" w:rsidRPr="00CE27B7" w:rsidRDefault="00CE27B7" w:rsidP="00CE27B7">
      <w:r w:rsidRPr="00CE27B7">
        <w:t>sale_price ranking</w:t>
      </w:r>
    </w:p>
    <w:p w:rsidR="00CE27B7" w:rsidRPr="00CE27B7" w:rsidRDefault="00CE27B7" w:rsidP="00CE27B7">
      <w:r w:rsidRPr="00CE27B7">
        <w:t>3000 6</w:t>
      </w:r>
    </w:p>
    <w:p w:rsidR="00CE27B7" w:rsidRPr="00CE27B7" w:rsidRDefault="00CE27B7" w:rsidP="00CE27B7">
      <w:r w:rsidRPr="00CE27B7">
        <w:t>500 2</w:t>
      </w:r>
    </w:p>
    <w:p w:rsidR="00CE27B7" w:rsidRPr="00CE27B7" w:rsidRDefault="00CE27B7" w:rsidP="00CE27B7">
      <w:r w:rsidRPr="00CE27B7">
        <w:t>4000 7</w:t>
      </w:r>
    </w:p>
    <w:p w:rsidR="00CE27B7" w:rsidRPr="00CE27B7" w:rsidRDefault="00CE27B7" w:rsidP="00CE27B7">
      <w:r w:rsidRPr="00CE27B7">
        <w:t>1000 5</w:t>
      </w:r>
    </w:p>
    <w:p w:rsidR="00CE27B7" w:rsidRPr="00CE27B7" w:rsidRDefault="00CE27B7" w:rsidP="00CE27B7">
      <w:r w:rsidRPr="00CE27B7">
        <w:rPr>
          <w:rFonts w:hint="eastAsia"/>
        </w:rPr>
        <w:t>如果需要让结果按照</w:t>
      </w:r>
      <w:r w:rsidRPr="00CE27B7">
        <w:rPr>
          <w:rFonts w:hint="eastAsia"/>
        </w:rPr>
        <w:t>ranking</w:t>
      </w:r>
      <w:r w:rsidRPr="00CE27B7">
        <w:rPr>
          <w:rFonts w:hint="eastAsia"/>
        </w:rPr>
        <w:t>升序排列返回，还需要在语句末尾使用</w:t>
      </w:r>
      <w:r w:rsidRPr="00CE27B7">
        <w:rPr>
          <w:rFonts w:hint="eastAsia"/>
        </w:rPr>
        <w:t>order by ranking</w:t>
      </w:r>
      <w:r w:rsidRPr="00CE27B7">
        <w:rPr>
          <w:rFonts w:hint="eastAsia"/>
        </w:rPr>
        <w:t>。</w:t>
      </w:r>
    </w:p>
    <w:p w:rsidR="00CE27B7" w:rsidRPr="00CE27B7" w:rsidRDefault="00CE27B7" w:rsidP="00CE27B7">
      <w:r w:rsidRPr="00CE27B7">
        <w:rPr>
          <w:rFonts w:hint="eastAsia"/>
        </w:rPr>
        <w:t>只要掌握好窗口函数，再结合子查询或者</w:t>
      </w:r>
      <w:r w:rsidRPr="00CE27B7">
        <w:rPr>
          <w:rFonts w:hint="eastAsia"/>
        </w:rPr>
        <w:t>case when</w:t>
      </w:r>
      <w:r w:rsidRPr="00CE27B7">
        <w:rPr>
          <w:rFonts w:hint="eastAsia"/>
        </w:rPr>
        <w:t>的使用，就可以解决几乎所有在</w:t>
      </w:r>
      <w:r w:rsidRPr="00CE27B7">
        <w:rPr>
          <w:rFonts w:hint="eastAsia"/>
        </w:rPr>
        <w:t>SQL</w:t>
      </w:r>
      <w:r w:rsidRPr="00CE27B7">
        <w:rPr>
          <w:rFonts w:hint="eastAsia"/>
        </w:rPr>
        <w:t>中碰到的复杂问题。</w:t>
      </w:r>
    </w:p>
    <w:p w:rsidR="00CE27B7" w:rsidRDefault="00700589" w:rsidP="00700589">
      <w:pPr>
        <w:pStyle w:val="3"/>
      </w:pPr>
      <w:r>
        <w:rPr>
          <w:rFonts w:hint="eastAsia"/>
        </w:rPr>
        <w:t>例子</w:t>
      </w:r>
    </w:p>
    <w:p w:rsidR="00A245E8" w:rsidRPr="00A245E8" w:rsidRDefault="00A245E8" w:rsidP="00A245E8">
      <w:pPr>
        <w:widowControl/>
        <w:jc w:val="left"/>
        <w:rPr>
          <w:rFonts w:ascii="宋体" w:eastAsia="宋体" w:hAnsi="宋体"/>
          <w:color w:val="auto"/>
          <w:sz w:val="24"/>
        </w:rPr>
      </w:pPr>
      <w:r>
        <w:rPr>
          <w:rFonts w:hint="eastAsia"/>
        </w:rPr>
        <w:t>参考</w:t>
      </w:r>
      <w:hyperlink r:id="rId5" w:history="1">
        <w:r w:rsidRPr="00A245E8">
          <w:rPr>
            <w:rFonts w:ascii="宋体" w:eastAsia="宋体" w:hAnsi="宋体"/>
            <w:color w:val="0000FF"/>
            <w:sz w:val="24"/>
            <w:u w:val="single"/>
          </w:rPr>
          <w:t>https://blog.csdn.net/qq_28745235/article/details/78425162</w:t>
        </w:r>
      </w:hyperlink>
    </w:p>
    <w:p w:rsidR="007D5102" w:rsidRPr="007D5102" w:rsidRDefault="007D5102" w:rsidP="007D5102">
      <w:pPr>
        <w:pStyle w:val="4"/>
      </w:pPr>
      <w:r>
        <w:rPr>
          <w:rFonts w:hint="eastAsia"/>
        </w:rPr>
        <w:t>分组</w:t>
      </w:r>
      <w:r>
        <w:t>limit</w:t>
      </w:r>
    </w:p>
    <w:p w:rsidR="00700589" w:rsidRPr="00700589" w:rsidRDefault="00700589" w:rsidP="00700589">
      <w:r w:rsidRPr="00700589">
        <w:rPr>
          <w:rFonts w:hint="eastAsia"/>
        </w:rPr>
        <w:t>假设现有一批数据</w:t>
      </w:r>
      <w:r w:rsidRPr="00700589">
        <w:rPr>
          <w:rFonts w:hint="eastAsia"/>
        </w:rPr>
        <w:t>,</w:t>
      </w:r>
      <w:r w:rsidRPr="00700589">
        <w:rPr>
          <w:rFonts w:hint="eastAsia"/>
        </w:rPr>
        <w:t>字段中包含</w:t>
      </w:r>
      <w:r w:rsidRPr="00700589">
        <w:rPr>
          <w:rFonts w:hint="eastAsia"/>
        </w:rPr>
        <w:t>date_id,</w:t>
      </w:r>
      <w:r w:rsidRPr="00700589">
        <w:rPr>
          <w:rFonts w:hint="eastAsia"/>
        </w:rPr>
        <w:t>数据格式</w:t>
      </w:r>
      <w:r w:rsidRPr="00700589">
        <w:rPr>
          <w:rFonts w:hint="eastAsia"/>
        </w:rPr>
        <w:t xml:space="preserve">yyyyMMdd. </w:t>
      </w:r>
      <w:r w:rsidRPr="00700589">
        <w:rPr>
          <w:rFonts w:hint="eastAsia"/>
        </w:rPr>
        <w:t>现在需求为需要取出</w:t>
      </w:r>
      <w:r w:rsidRPr="007D5102">
        <w:rPr>
          <w:rFonts w:hint="eastAsia"/>
          <w:highlight w:val="yellow"/>
        </w:rPr>
        <w:t>每天中前</w:t>
      </w:r>
      <w:r w:rsidRPr="007D5102">
        <w:rPr>
          <w:rFonts w:hint="eastAsia"/>
          <w:highlight w:val="yellow"/>
        </w:rPr>
        <w:t>N</w:t>
      </w:r>
      <w:r w:rsidRPr="007D5102">
        <w:rPr>
          <w:rFonts w:hint="eastAsia"/>
          <w:highlight w:val="yellow"/>
        </w:rPr>
        <w:t>条数据</w:t>
      </w:r>
      <w:r w:rsidRPr="00700589">
        <w:rPr>
          <w:rFonts w:hint="eastAsia"/>
        </w:rPr>
        <w:t>，那么</w:t>
      </w:r>
      <w:r w:rsidRPr="00700589">
        <w:rPr>
          <w:rFonts w:hint="eastAsia"/>
        </w:rPr>
        <w:t>sql</w:t>
      </w:r>
      <w:r w:rsidRPr="00700589">
        <w:rPr>
          <w:rFonts w:hint="eastAsia"/>
        </w:rPr>
        <w:t>来了</w:t>
      </w:r>
      <w:r w:rsidRPr="00700589">
        <w:rPr>
          <w:rFonts w:hint="eastAsia"/>
        </w:rPr>
        <w:t>(</w:t>
      </w:r>
      <w:r w:rsidRPr="00700589">
        <w:rPr>
          <w:rFonts w:hint="eastAsia"/>
        </w:rPr>
        <w:t>用到窗口函数</w:t>
      </w:r>
      <w:r w:rsidRPr="00700589">
        <w:rPr>
          <w:rFonts w:hint="eastAsia"/>
        </w:rPr>
        <w:t>):</w:t>
      </w:r>
    </w:p>
    <w:p w:rsidR="00700589" w:rsidRDefault="00700589" w:rsidP="00700589">
      <w:r w:rsidRPr="00700589">
        <w:rPr>
          <w:rFonts w:hint="eastAsia"/>
        </w:rPr>
        <w:t xml:space="preserve">create temp table </w:t>
      </w:r>
      <w:proofErr w:type="gramStart"/>
      <w:r w:rsidRPr="00700589">
        <w:rPr>
          <w:rFonts w:hint="eastAsia"/>
        </w:rPr>
        <w:t>dddd(</w:t>
      </w:r>
      <w:proofErr w:type="gramEnd"/>
      <w:r w:rsidRPr="00700589">
        <w:rPr>
          <w:rFonts w:hint="eastAsia"/>
        </w:rPr>
        <w:t>id serial , date_id int , name varchar(20));</w:t>
      </w:r>
    </w:p>
    <w:p w:rsidR="000A5E91" w:rsidRPr="00700589" w:rsidRDefault="000A5E91" w:rsidP="00700589"/>
    <w:p w:rsidR="00700589" w:rsidRPr="00700589" w:rsidRDefault="00700589" w:rsidP="00700589">
      <w:r w:rsidRPr="00700589">
        <w:rPr>
          <w:rFonts w:hint="eastAsia"/>
        </w:rPr>
        <w:t xml:space="preserve">insert into </w:t>
      </w:r>
      <w:proofErr w:type="gramStart"/>
      <w:r w:rsidRPr="00700589">
        <w:rPr>
          <w:rFonts w:hint="eastAsia"/>
        </w:rPr>
        <w:t>dddd(</w:t>
      </w:r>
      <w:proofErr w:type="gramEnd"/>
      <w:r w:rsidRPr="00700589">
        <w:rPr>
          <w:rFonts w:hint="eastAsia"/>
        </w:rPr>
        <w:t>date_id , name) values (20160301 , 'name1'),(20160301 , 'name2'),(20160301 , 'name3'),(20160302 , 'name4'),(20160302 , 'name5') ;</w:t>
      </w:r>
    </w:p>
    <w:p w:rsidR="00700589" w:rsidRPr="00700589" w:rsidRDefault="00700589" w:rsidP="00700589">
      <w:r w:rsidRPr="00700589">
        <w:rPr>
          <w:rFonts w:hint="eastAsia"/>
        </w:rPr>
        <w:t xml:space="preserve">select </w:t>
      </w:r>
      <w:proofErr w:type="gramStart"/>
      <w:r w:rsidRPr="00700589">
        <w:rPr>
          <w:rFonts w:hint="eastAsia"/>
        </w:rPr>
        <w:t>id ,</w:t>
      </w:r>
      <w:proofErr w:type="gramEnd"/>
      <w:r w:rsidRPr="00700589">
        <w:rPr>
          <w:rFonts w:hint="eastAsia"/>
        </w:rPr>
        <w:t xml:space="preserve"> date_id , name</w:t>
      </w:r>
    </w:p>
    <w:p w:rsidR="00700589" w:rsidRPr="00700589" w:rsidRDefault="00700589" w:rsidP="00700589">
      <w:r w:rsidRPr="00700589">
        <w:rPr>
          <w:rFonts w:hint="eastAsia"/>
        </w:rPr>
        <w:t>from </w:t>
      </w:r>
    </w:p>
    <w:p w:rsidR="00700589" w:rsidRPr="00700589" w:rsidRDefault="00700589" w:rsidP="00700589">
      <w:r w:rsidRPr="00700589">
        <w:rPr>
          <w:rFonts w:hint="eastAsia"/>
        </w:rPr>
        <w:t>(</w:t>
      </w:r>
    </w:p>
    <w:p w:rsidR="00700589" w:rsidRPr="00700589" w:rsidRDefault="00700589" w:rsidP="00700589">
      <w:r w:rsidRPr="00700589">
        <w:rPr>
          <w:rFonts w:hint="eastAsia"/>
        </w:rPr>
        <w:t xml:space="preserve">select </w:t>
      </w:r>
      <w:proofErr w:type="gramStart"/>
      <w:r w:rsidRPr="00700589">
        <w:rPr>
          <w:rFonts w:hint="eastAsia"/>
        </w:rPr>
        <w:t>* ,</w:t>
      </w:r>
      <w:proofErr w:type="gramEnd"/>
      <w:r w:rsidRPr="00700589">
        <w:rPr>
          <w:rFonts w:hint="eastAsia"/>
        </w:rPr>
        <w:t xml:space="preserve"> </w:t>
      </w:r>
      <w:r w:rsidRPr="00E41B58">
        <w:rPr>
          <w:rFonts w:hint="eastAsia"/>
          <w:color w:val="00B050"/>
        </w:rPr>
        <w:t>row_number() over(partition by date_id order by id ) as row_id</w:t>
      </w:r>
      <w:r w:rsidRPr="00700589">
        <w:rPr>
          <w:rFonts w:hint="eastAsia"/>
        </w:rPr>
        <w:t xml:space="preserve"> from dddd </w:t>
      </w:r>
    </w:p>
    <w:p w:rsidR="00700589" w:rsidRPr="00700589" w:rsidRDefault="00700589" w:rsidP="00700589">
      <w:r w:rsidRPr="00700589">
        <w:rPr>
          <w:rFonts w:hint="eastAsia"/>
        </w:rPr>
        <w:t>) as t</w:t>
      </w:r>
    </w:p>
    <w:p w:rsidR="00700589" w:rsidRPr="00700589" w:rsidRDefault="00700589" w:rsidP="00700589">
      <w:r w:rsidRPr="00700589">
        <w:rPr>
          <w:rFonts w:hint="eastAsia"/>
        </w:rPr>
        <w:t xml:space="preserve">where t.row_id &lt;= </w:t>
      </w:r>
      <w:proofErr w:type="gramStart"/>
      <w:r w:rsidRPr="00700589">
        <w:rPr>
          <w:rFonts w:hint="eastAsia"/>
        </w:rPr>
        <w:t>2 ;</w:t>
      </w:r>
      <w:proofErr w:type="gramEnd"/>
    </w:p>
    <w:p w:rsidR="00700589" w:rsidRPr="00700589" w:rsidRDefault="00700589" w:rsidP="00700589">
      <w:r w:rsidRPr="00700589">
        <w:rPr>
          <w:rFonts w:hint="eastAsia"/>
        </w:rPr>
        <w:t>结果：</w:t>
      </w:r>
    </w:p>
    <w:p w:rsidR="00700589" w:rsidRPr="00700589" w:rsidRDefault="00700589" w:rsidP="00700589">
      <w:r w:rsidRPr="00700589">
        <w:rPr>
          <w:rFonts w:hint="eastAsia"/>
        </w:rPr>
        <w:t>1;20160301;"name1"</w:t>
      </w:r>
    </w:p>
    <w:p w:rsidR="00700589" w:rsidRPr="00700589" w:rsidRDefault="00700589" w:rsidP="00700589">
      <w:r w:rsidRPr="00700589">
        <w:rPr>
          <w:rFonts w:hint="eastAsia"/>
        </w:rPr>
        <w:t>2;20160301;"name2"</w:t>
      </w:r>
    </w:p>
    <w:p w:rsidR="00700589" w:rsidRPr="00700589" w:rsidRDefault="00700589" w:rsidP="00700589">
      <w:r w:rsidRPr="00700589">
        <w:rPr>
          <w:rFonts w:hint="eastAsia"/>
        </w:rPr>
        <w:t>4;20160302;"name4"</w:t>
      </w:r>
    </w:p>
    <w:p w:rsidR="00700589" w:rsidRPr="00700589" w:rsidRDefault="00700589" w:rsidP="00700589">
      <w:r w:rsidRPr="00700589">
        <w:rPr>
          <w:rFonts w:hint="eastAsia"/>
        </w:rPr>
        <w:t>5;20160302;"name5"</w:t>
      </w:r>
    </w:p>
    <w:p w:rsidR="00700589" w:rsidRDefault="00EC50F0" w:rsidP="00896DCE">
      <w:pPr>
        <w:pStyle w:val="4"/>
      </w:pPr>
      <w:r>
        <w:rPr>
          <w:rFonts w:hint="eastAsia"/>
        </w:rPr>
        <w:t>数据准备</w:t>
      </w:r>
    </w:p>
    <w:p w:rsidR="00896DCE" w:rsidRDefault="00896DCE" w:rsidP="00896DCE">
      <w:r>
        <w:rPr>
          <w:rFonts w:hint="eastAsia"/>
        </w:rPr>
        <w:t>数据准备</w:t>
      </w:r>
    </w:p>
    <w:p w:rsidR="00896DCE" w:rsidRDefault="00896DCE" w:rsidP="00896DCE">
      <w:r w:rsidRPr="00896DCE">
        <w:t xml:space="preserve">create table order1(name </w:t>
      </w:r>
      <w:proofErr w:type="gramStart"/>
      <w:r w:rsidRPr="00896DCE">
        <w:t>varchar(</w:t>
      </w:r>
      <w:proofErr w:type="gramEnd"/>
      <w:r w:rsidRPr="00896DCE">
        <w:t>10),orderdate date,cost integer );</w:t>
      </w:r>
    </w:p>
    <w:p w:rsidR="00896DCE" w:rsidRDefault="00896DCE" w:rsidP="00896DCE">
      <w:r>
        <w:t>insert into order1 values('jack','2017-01-01',10);</w:t>
      </w:r>
    </w:p>
    <w:p w:rsidR="00896DCE" w:rsidRDefault="00896DCE" w:rsidP="00896DCE">
      <w:r>
        <w:t>insert into order1 values('tony','2017-01-02',15);</w:t>
      </w:r>
    </w:p>
    <w:p w:rsidR="00896DCE" w:rsidRDefault="00896DCE" w:rsidP="00896DCE">
      <w:r>
        <w:t>insert into order1 values('jack','2017-02-03',23);</w:t>
      </w:r>
    </w:p>
    <w:p w:rsidR="00896DCE" w:rsidRDefault="00896DCE" w:rsidP="00896DCE">
      <w:r>
        <w:t>insert into order1 values('tony','2017-01-04',29);</w:t>
      </w:r>
    </w:p>
    <w:p w:rsidR="00896DCE" w:rsidRDefault="00896DCE" w:rsidP="00896DCE">
      <w:r>
        <w:t>insert into order1 values('jack','2017-01-01',46);</w:t>
      </w:r>
    </w:p>
    <w:p w:rsidR="00896DCE" w:rsidRDefault="00896DCE" w:rsidP="00896DCE">
      <w:r>
        <w:t>insert into order1 values('jack','2017-04-06',42);</w:t>
      </w:r>
    </w:p>
    <w:p w:rsidR="00896DCE" w:rsidRDefault="00896DCE" w:rsidP="00896DCE">
      <w:r>
        <w:t>insert into order1 values('tony','2017-01-07',50);</w:t>
      </w:r>
    </w:p>
    <w:p w:rsidR="00896DCE" w:rsidRDefault="00896DCE" w:rsidP="00896DCE">
      <w:r>
        <w:t>insert into order1 values('jack','2017-01-08',55);</w:t>
      </w:r>
    </w:p>
    <w:p w:rsidR="00896DCE" w:rsidRDefault="00896DCE" w:rsidP="00896DCE">
      <w:r>
        <w:t>insert into order1 values('mart','2017-04-08',62);</w:t>
      </w:r>
    </w:p>
    <w:p w:rsidR="00896DCE" w:rsidRDefault="00896DCE" w:rsidP="00896DCE">
      <w:r>
        <w:t>insert into order1 values('mart','2017-04-09',68);</w:t>
      </w:r>
    </w:p>
    <w:p w:rsidR="00896DCE" w:rsidRDefault="00896DCE" w:rsidP="00896DCE">
      <w:r>
        <w:t>insert into order1 values('neil','2017-05-10',12);</w:t>
      </w:r>
    </w:p>
    <w:p w:rsidR="00896DCE" w:rsidRDefault="00896DCE" w:rsidP="00896DCE">
      <w:r>
        <w:t>insert into order1 values('mart','2017-04-11',75);</w:t>
      </w:r>
    </w:p>
    <w:p w:rsidR="00896DCE" w:rsidRDefault="00896DCE" w:rsidP="00896DCE">
      <w:r>
        <w:t>insert into order1 values('neil','2017-06-12',80);</w:t>
      </w:r>
    </w:p>
    <w:p w:rsidR="00896DCE" w:rsidRDefault="00896DCE" w:rsidP="00896DCE">
      <w:r>
        <w:lastRenderedPageBreak/>
        <w:t>insert into order1 values('mart','2017-04-13',94);</w:t>
      </w:r>
    </w:p>
    <w:p w:rsidR="00896DCE" w:rsidRDefault="00896DCE" w:rsidP="00896DCE">
      <w:r>
        <w:t>insert into order1 values('jack','2017-06-06',23);</w:t>
      </w:r>
    </w:p>
    <w:p w:rsidR="00896DCE" w:rsidRDefault="00896DCE" w:rsidP="00896DCE">
      <w:r>
        <w:t>insert into order1 values('jack','2017-09-06',42);</w:t>
      </w:r>
    </w:p>
    <w:p w:rsidR="00896DCE" w:rsidRDefault="00EC50F0" w:rsidP="00EC50F0">
      <w:pPr>
        <w:pStyle w:val="4"/>
      </w:pPr>
      <w:r>
        <w:rPr>
          <w:rFonts w:hint="eastAsia"/>
        </w:rPr>
        <w:t>聚合函数+over</w:t>
      </w:r>
      <w:r w:rsidR="00D90A07">
        <w:rPr>
          <w:rFonts w:hint="eastAsia"/>
        </w:rPr>
        <w:t>（明细和聚集）</w:t>
      </w:r>
    </w:p>
    <w:p w:rsidR="00327D23" w:rsidRPr="00327D23" w:rsidRDefault="00327D23" w:rsidP="00327D23">
      <w:r>
        <w:rPr>
          <w:rFonts w:hint="eastAsia"/>
        </w:rPr>
        <w:t>如果我们想要显示聚集前的数据和聚集后的数据，就适合使用窗口函数。</w:t>
      </w:r>
    </w:p>
    <w:p w:rsidR="00EC50F0" w:rsidRDefault="00EC50F0" w:rsidP="00EC50F0">
      <w:r>
        <w:rPr>
          <w:rFonts w:hint="eastAsia"/>
        </w:rPr>
        <w:t>假如说我们想要查询在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月份购买过的顾客及总人数</w:t>
      </w:r>
      <w:r>
        <w:rPr>
          <w:rFonts w:hint="eastAsia"/>
        </w:rPr>
        <w:t>,</w:t>
      </w:r>
      <w:r>
        <w:rPr>
          <w:rFonts w:hint="eastAsia"/>
        </w:rPr>
        <w:t>我们便可以使用窗口函数去去实现</w:t>
      </w:r>
    </w:p>
    <w:p w:rsidR="00E175FF" w:rsidRDefault="00E175FF" w:rsidP="00EC50F0"/>
    <w:p w:rsidR="00EC50F0" w:rsidRDefault="00EC50F0" w:rsidP="00EC50F0">
      <w:r>
        <w:t xml:space="preserve">select  name,orderdate,count(*) </w:t>
      </w:r>
      <w:r w:rsidRPr="00E175FF">
        <w:rPr>
          <w:color w:val="FF0000"/>
        </w:rPr>
        <w:t>over()</w:t>
      </w:r>
      <w:r w:rsidR="00E175FF">
        <w:rPr>
          <w:color w:val="FF0000"/>
        </w:rPr>
        <w:t xml:space="preserve"> //over()</w:t>
      </w:r>
      <w:r w:rsidR="00E175FF">
        <w:rPr>
          <w:rFonts w:hint="eastAsia"/>
          <w:color w:val="FF0000"/>
        </w:rPr>
        <w:t>里什么都不写，意味着查询结果集不需要分组，那么它前面的聚合就是在结果集中累积。</w:t>
      </w:r>
    </w:p>
    <w:p w:rsidR="00EC50F0" w:rsidRDefault="00EC50F0" w:rsidP="00EC50F0">
      <w:r>
        <w:t>from order1</w:t>
      </w:r>
    </w:p>
    <w:p w:rsidR="00EC50F0" w:rsidRDefault="00EC50F0" w:rsidP="00EC50F0">
      <w:proofErr w:type="gramStart"/>
      <w:r>
        <w:t>where  substring</w:t>
      </w:r>
      <w:proofErr w:type="gramEnd"/>
      <w:r>
        <w:t>(to_char(orderdate, 'yyyy-MM-dd') from 1 for 7)='2017-04';</w:t>
      </w:r>
    </w:p>
    <w:p w:rsidR="00EC50F0" w:rsidRDefault="00EC50F0" w:rsidP="00EC50F0">
      <w:r w:rsidRPr="00EC50F0">
        <w:rPr>
          <w:noProof/>
        </w:rPr>
        <w:drawing>
          <wp:inline distT="0" distB="0" distL="0" distR="0" wp14:anchorId="70334556" wp14:editId="37CE5225">
            <wp:extent cx="3810000" cy="11308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5496" cy="11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F0" w:rsidRDefault="00013B43" w:rsidP="00013B43">
      <w:pPr>
        <w:pStyle w:val="4"/>
      </w:pPr>
      <w:r>
        <w:rPr>
          <w:rFonts w:hint="eastAsia"/>
        </w:rPr>
        <w:t>par</w:t>
      </w:r>
      <w:r>
        <w:t>tition by</w:t>
      </w:r>
      <w:r>
        <w:rPr>
          <w:rFonts w:hint="eastAsia"/>
        </w:rPr>
        <w:t>子句</w:t>
      </w:r>
      <w:r w:rsidR="00EF3510">
        <w:rPr>
          <w:rFonts w:hint="eastAsia"/>
        </w:rPr>
        <w:t>（</w:t>
      </w:r>
      <w:r w:rsidR="00EF3510" w:rsidRPr="007E0737">
        <w:rPr>
          <w:rFonts w:hint="eastAsia"/>
          <w:color w:val="FF0000"/>
        </w:rPr>
        <w:t>明细和分组聚集</w:t>
      </w:r>
      <w:r w:rsidR="00EF3510">
        <w:rPr>
          <w:rFonts w:hint="eastAsia"/>
        </w:rPr>
        <w:t>）</w:t>
      </w:r>
    </w:p>
    <w:p w:rsidR="00013B43" w:rsidRDefault="00013B43" w:rsidP="00013B43">
      <w:r>
        <w:rPr>
          <w:rFonts w:hint="eastAsia"/>
        </w:rPr>
        <w:t>Partition By</w:t>
      </w:r>
      <w:r>
        <w:rPr>
          <w:rFonts w:hint="eastAsia"/>
        </w:rPr>
        <w:t>子句可以称为查询分区子句，非常类似于</w:t>
      </w:r>
      <w:r>
        <w:rPr>
          <w:rFonts w:hint="eastAsia"/>
        </w:rPr>
        <w:t>Group By</w:t>
      </w:r>
      <w:r>
        <w:rPr>
          <w:rFonts w:hint="eastAsia"/>
        </w:rPr>
        <w:t>，都是将数据按照边界值分组，而</w:t>
      </w:r>
      <w:r>
        <w:rPr>
          <w:rFonts w:hint="eastAsia"/>
        </w:rPr>
        <w:t>Over</w:t>
      </w:r>
      <w:r>
        <w:rPr>
          <w:rFonts w:hint="eastAsia"/>
        </w:rPr>
        <w:t>之前的函数在每一个分组之内进行，</w:t>
      </w:r>
      <w:r w:rsidRPr="00FC54F0">
        <w:rPr>
          <w:rFonts w:hint="eastAsia"/>
          <w:color w:val="FF0000"/>
        </w:rPr>
        <w:t>如果超出了分组，则函数会重新计算</w:t>
      </w:r>
      <w:r>
        <w:rPr>
          <w:rFonts w:hint="eastAsia"/>
        </w:rPr>
        <w:t>.</w:t>
      </w:r>
      <w:r w:rsidR="00794CA6">
        <w:rPr>
          <w:rFonts w:hint="eastAsia"/>
        </w:rPr>
        <w:t>意思是</w:t>
      </w:r>
      <w:r w:rsidR="00B2539D">
        <w:rPr>
          <w:rFonts w:hint="eastAsia"/>
        </w:rPr>
        <w:t>聚集函数在</w:t>
      </w:r>
      <w:r w:rsidR="00794CA6">
        <w:rPr>
          <w:rFonts w:hint="eastAsia"/>
        </w:rPr>
        <w:t>下一个分组</w:t>
      </w:r>
      <w:r w:rsidR="00B2539D">
        <w:rPr>
          <w:rFonts w:hint="eastAsia"/>
        </w:rPr>
        <w:t>中</w:t>
      </w:r>
      <w:r w:rsidR="00794CA6">
        <w:rPr>
          <w:rFonts w:hint="eastAsia"/>
        </w:rPr>
        <w:t>计算时从零开始。</w:t>
      </w:r>
    </w:p>
    <w:p w:rsidR="00013B43" w:rsidRDefault="00013B43" w:rsidP="00013B43">
      <w:r>
        <w:rPr>
          <w:rFonts w:hint="eastAsia"/>
        </w:rPr>
        <w:t>我们想要去看顾客的购买明细及月购买</w:t>
      </w:r>
      <w:r w:rsidRPr="003253E4">
        <w:rPr>
          <w:rFonts w:hint="eastAsia"/>
          <w:color w:val="FF0000"/>
        </w:rPr>
        <w:t>总额</w:t>
      </w:r>
      <w:r w:rsidR="003253E4">
        <w:rPr>
          <w:rFonts w:hint="eastAsia"/>
          <w:color w:val="FF0000"/>
        </w:rPr>
        <w:t>（简单相加即可）</w:t>
      </w:r>
      <w:r>
        <w:rPr>
          <w:rFonts w:hint="eastAsia"/>
        </w:rPr>
        <w:t>,</w:t>
      </w:r>
      <w:r>
        <w:rPr>
          <w:rFonts w:hint="eastAsia"/>
        </w:rPr>
        <w:t>可以执行如下的</w:t>
      </w:r>
      <w:r>
        <w:rPr>
          <w:rFonts w:hint="eastAsia"/>
        </w:rPr>
        <w:t>sql</w:t>
      </w:r>
    </w:p>
    <w:p w:rsidR="00013B43" w:rsidRDefault="00013B43" w:rsidP="00013B43">
      <w:r>
        <w:t xml:space="preserve">select </w:t>
      </w:r>
      <w:proofErr w:type="gramStart"/>
      <w:r>
        <w:t>name ,orderdate</w:t>
      </w:r>
      <w:proofErr w:type="gramEnd"/>
      <w:r>
        <w:t xml:space="preserve">,cost,sum(cost) over(partition by </w:t>
      </w:r>
      <w:r w:rsidRPr="00FC54F0">
        <w:rPr>
          <w:color w:val="44546A" w:themeColor="text2"/>
        </w:rPr>
        <w:t>extract(MONTH from orderdate)</w:t>
      </w:r>
      <w:r>
        <w:t>)</w:t>
      </w:r>
    </w:p>
    <w:p w:rsidR="00013B43" w:rsidRDefault="00013B43" w:rsidP="00013B43">
      <w:r>
        <w:t>from order1;</w:t>
      </w:r>
      <w:r w:rsidR="00CD24C6">
        <w:t xml:space="preserve">  </w:t>
      </w:r>
      <w:r w:rsidR="00CD24C6">
        <w:rPr>
          <w:rFonts w:hint="eastAsia"/>
        </w:rPr>
        <w:t>（结果中每条记录都带有聚集函数聚集的结果）</w:t>
      </w:r>
    </w:p>
    <w:p w:rsidR="00013B43" w:rsidRDefault="00013B43" w:rsidP="00013B43">
      <w:r w:rsidRPr="00013B43">
        <w:rPr>
          <w:noProof/>
        </w:rPr>
        <w:drawing>
          <wp:inline distT="0" distB="0" distL="0" distR="0" wp14:anchorId="0E9DDD6D" wp14:editId="2F0FFD6D">
            <wp:extent cx="2654894" cy="314899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408" cy="316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4B" w:rsidRDefault="0077694B" w:rsidP="0077694B">
      <w:pPr>
        <w:pStyle w:val="4"/>
      </w:pPr>
      <w:r>
        <w:rPr>
          <w:rFonts w:hint="eastAsia"/>
        </w:rPr>
        <w:t>order by子句</w:t>
      </w:r>
      <w:r w:rsidR="00680C1D">
        <w:rPr>
          <w:rFonts w:hint="eastAsia"/>
        </w:rPr>
        <w:t>（</w:t>
      </w:r>
      <w:r w:rsidR="00680C1D" w:rsidRPr="007E0737">
        <w:rPr>
          <w:rFonts w:hint="eastAsia"/>
          <w:color w:val="FF0000"/>
        </w:rPr>
        <w:t>明细和分组累积</w:t>
      </w:r>
      <w:r w:rsidR="00680C1D">
        <w:rPr>
          <w:rFonts w:hint="eastAsia"/>
        </w:rPr>
        <w:t>）</w:t>
      </w:r>
    </w:p>
    <w:p w:rsidR="0077694B" w:rsidRPr="0077694B" w:rsidRDefault="0077694B" w:rsidP="0077694B">
      <w:r>
        <w:rPr>
          <w:rFonts w:hint="eastAsia"/>
        </w:rPr>
        <w:t>上述的场景</w:t>
      </w:r>
      <w:r>
        <w:rPr>
          <w:rFonts w:hint="eastAsia"/>
        </w:rPr>
        <w:t>,</w:t>
      </w:r>
      <w:r>
        <w:rPr>
          <w:rFonts w:hint="eastAsia"/>
        </w:rPr>
        <w:t>假如我们想要将</w:t>
      </w:r>
      <w:r>
        <w:rPr>
          <w:rFonts w:hint="eastAsia"/>
        </w:rPr>
        <w:t>cost</w:t>
      </w:r>
      <w:r>
        <w:rPr>
          <w:rFonts w:hint="eastAsia"/>
        </w:rPr>
        <w:t>按照月进行</w:t>
      </w:r>
      <w:r w:rsidRPr="003253E4">
        <w:rPr>
          <w:rFonts w:hint="eastAsia"/>
          <w:color w:val="FF0000"/>
        </w:rPr>
        <w:t>累加</w:t>
      </w:r>
      <w:r w:rsidR="00F3486D">
        <w:rPr>
          <w:rFonts w:hint="eastAsia"/>
          <w:color w:val="FF0000"/>
        </w:rPr>
        <w:t>（注意累加和相加的区别）</w:t>
      </w:r>
      <w:r>
        <w:rPr>
          <w:rFonts w:hint="eastAsia"/>
        </w:rPr>
        <w:t>.</w:t>
      </w:r>
      <w:r>
        <w:rPr>
          <w:rFonts w:hint="eastAsia"/>
        </w:rPr>
        <w:t>这时我们引入</w:t>
      </w:r>
      <w:r>
        <w:rPr>
          <w:rFonts w:hint="eastAsia"/>
        </w:rPr>
        <w:t>order by</w:t>
      </w:r>
      <w:r>
        <w:rPr>
          <w:rFonts w:hint="eastAsia"/>
        </w:rPr>
        <w:t>子句</w:t>
      </w:r>
      <w:r>
        <w:rPr>
          <w:rFonts w:hint="eastAsia"/>
        </w:rPr>
        <w:t>.</w:t>
      </w:r>
    </w:p>
    <w:p w:rsidR="0077694B" w:rsidRDefault="0077694B" w:rsidP="0077694B">
      <w:r>
        <w:rPr>
          <w:rFonts w:hint="eastAsia"/>
        </w:rPr>
        <w:t>order by</w:t>
      </w:r>
      <w:r>
        <w:rPr>
          <w:rFonts w:hint="eastAsia"/>
        </w:rPr>
        <w:t>子句会让输入的数据强制排序（文章前面提到过，窗口函数是</w:t>
      </w:r>
      <w:r>
        <w:rPr>
          <w:rFonts w:hint="eastAsia"/>
        </w:rPr>
        <w:t>SQL</w:t>
      </w:r>
      <w:r>
        <w:rPr>
          <w:rFonts w:hint="eastAsia"/>
        </w:rPr>
        <w:t>语句最后执行的函数，因此可以把</w:t>
      </w:r>
      <w:r>
        <w:rPr>
          <w:rFonts w:hint="eastAsia"/>
        </w:rPr>
        <w:t>SQL</w:t>
      </w:r>
      <w:r>
        <w:rPr>
          <w:rFonts w:hint="eastAsia"/>
        </w:rPr>
        <w:t>结果集想象成输入数据）。</w:t>
      </w:r>
      <w:r>
        <w:rPr>
          <w:rFonts w:hint="eastAsia"/>
        </w:rPr>
        <w:t>Order By</w:t>
      </w:r>
      <w:r>
        <w:rPr>
          <w:rFonts w:hint="eastAsia"/>
        </w:rPr>
        <w:t>子句对于诸如</w:t>
      </w:r>
      <w:r>
        <w:rPr>
          <w:rFonts w:hint="eastAsia"/>
        </w:rPr>
        <w:t>Row_Number()</w:t>
      </w:r>
      <w:r>
        <w:rPr>
          <w:rFonts w:hint="eastAsia"/>
        </w:rPr>
        <w:t>，</w:t>
      </w:r>
      <w:r>
        <w:rPr>
          <w:rFonts w:hint="eastAsia"/>
        </w:rPr>
        <w:t>Lead()</w:t>
      </w:r>
      <w:r>
        <w:rPr>
          <w:rFonts w:hint="eastAsia"/>
        </w:rPr>
        <w:t>，</w:t>
      </w:r>
      <w:r>
        <w:rPr>
          <w:rFonts w:hint="eastAsia"/>
        </w:rPr>
        <w:t>LAG()</w:t>
      </w:r>
      <w:r>
        <w:rPr>
          <w:rFonts w:hint="eastAsia"/>
        </w:rPr>
        <w:t>等函数是必须的，因为如果数据无序，这些函数的结果就没有任何意义。因此如果有了</w:t>
      </w:r>
      <w:r>
        <w:rPr>
          <w:rFonts w:hint="eastAsia"/>
        </w:rPr>
        <w:t>Order By</w:t>
      </w:r>
      <w:r>
        <w:rPr>
          <w:rFonts w:hint="eastAsia"/>
        </w:rPr>
        <w:t>子句，则</w:t>
      </w:r>
      <w:r>
        <w:rPr>
          <w:rFonts w:hint="eastAsia"/>
        </w:rPr>
        <w:t>Count()</w:t>
      </w:r>
      <w:r>
        <w:rPr>
          <w:rFonts w:hint="eastAsia"/>
        </w:rPr>
        <w:t>，</w:t>
      </w:r>
      <w:r>
        <w:rPr>
          <w:rFonts w:hint="eastAsia"/>
        </w:rPr>
        <w:t>Min()</w:t>
      </w:r>
      <w:r>
        <w:rPr>
          <w:rFonts w:hint="eastAsia"/>
        </w:rPr>
        <w:t>等计算出来的结果就没有任何意义。</w:t>
      </w:r>
    </w:p>
    <w:p w:rsidR="0077694B" w:rsidRDefault="0077694B" w:rsidP="0077694B">
      <w:r>
        <w:rPr>
          <w:rFonts w:hint="eastAsia"/>
        </w:rPr>
        <w:t>我们在上面的代码中加入</w:t>
      </w:r>
      <w:r>
        <w:rPr>
          <w:rFonts w:hint="eastAsia"/>
        </w:rPr>
        <w:t>order by</w:t>
      </w:r>
    </w:p>
    <w:p w:rsidR="0077694B" w:rsidRDefault="0077694B" w:rsidP="0077694B">
      <w:r>
        <w:lastRenderedPageBreak/>
        <w:t xml:space="preserve">select </w:t>
      </w:r>
      <w:proofErr w:type="gramStart"/>
      <w:r>
        <w:t>name ,orderdate</w:t>
      </w:r>
      <w:proofErr w:type="gramEnd"/>
      <w:r>
        <w:t>,cost,sum(cost) over(partition by extract(month from orderdate) order by orderdate)</w:t>
      </w:r>
    </w:p>
    <w:p w:rsidR="0077694B" w:rsidRDefault="0077694B" w:rsidP="0077694B">
      <w:r>
        <w:t>from order1;</w:t>
      </w:r>
    </w:p>
    <w:p w:rsidR="0077694B" w:rsidRDefault="005748BD" w:rsidP="0077694B">
      <w:r w:rsidRPr="005748BD">
        <w:rPr>
          <w:noProof/>
        </w:rPr>
        <w:drawing>
          <wp:inline distT="0" distB="0" distL="0" distR="0" wp14:anchorId="16BD4A71" wp14:editId="020F95DB">
            <wp:extent cx="5270500" cy="2053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36D" w:rsidRDefault="00F4036D" w:rsidP="00F4036D">
      <w:pPr>
        <w:pStyle w:val="4"/>
      </w:pPr>
      <w:r>
        <w:rPr>
          <w:rFonts w:hint="eastAsia"/>
        </w:rPr>
        <w:t>window子句</w:t>
      </w:r>
    </w:p>
    <w:p w:rsidR="00F4036D" w:rsidRDefault="00F4036D" w:rsidP="00F4036D">
      <w:r>
        <w:rPr>
          <w:rFonts w:hint="eastAsia"/>
        </w:rPr>
        <w:t>我们在上面已经通过使用</w:t>
      </w:r>
      <w:r>
        <w:rPr>
          <w:rFonts w:hint="eastAsia"/>
        </w:rPr>
        <w:t>partition by</w:t>
      </w:r>
      <w:r>
        <w:rPr>
          <w:rFonts w:hint="eastAsia"/>
        </w:rPr>
        <w:t>子句将数据进行了分组的处理</w:t>
      </w:r>
      <w:r>
        <w:rPr>
          <w:rFonts w:hint="eastAsia"/>
        </w:rPr>
        <w:t>.</w:t>
      </w:r>
      <w:r>
        <w:rPr>
          <w:rFonts w:hint="eastAsia"/>
        </w:rPr>
        <w:t>如果我们想要更细粒度的划分，我们就要引入</w:t>
      </w:r>
      <w:r>
        <w:rPr>
          <w:rFonts w:hint="eastAsia"/>
        </w:rPr>
        <w:t>window</w:t>
      </w:r>
      <w:r>
        <w:rPr>
          <w:rFonts w:hint="eastAsia"/>
        </w:rPr>
        <w:t>子句了</w:t>
      </w:r>
      <w:r>
        <w:rPr>
          <w:rFonts w:hint="eastAsia"/>
        </w:rPr>
        <w:t>.</w:t>
      </w:r>
    </w:p>
    <w:p w:rsidR="00F4036D" w:rsidRDefault="00F4036D" w:rsidP="00F4036D">
      <w:r>
        <w:rPr>
          <w:rFonts w:hint="eastAsia"/>
        </w:rPr>
        <w:t>我们首先要理解两个概念</w:t>
      </w:r>
      <w:r>
        <w:rPr>
          <w:rFonts w:hint="eastAsia"/>
        </w:rPr>
        <w:t>:</w:t>
      </w:r>
    </w:p>
    <w:p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 xml:space="preserve">- </w:t>
      </w:r>
      <w:r w:rsidRPr="00E717F4">
        <w:rPr>
          <w:rFonts w:hint="eastAsia"/>
          <w:color w:val="00B050"/>
        </w:rPr>
        <w:t>如果只使用</w:t>
      </w:r>
      <w:r w:rsidRPr="00E717F4">
        <w:rPr>
          <w:rFonts w:hint="eastAsia"/>
          <w:color w:val="00B050"/>
        </w:rPr>
        <w:t>partition by</w:t>
      </w:r>
      <w:r w:rsidRPr="00E717F4">
        <w:rPr>
          <w:rFonts w:hint="eastAsia"/>
          <w:color w:val="00B050"/>
        </w:rPr>
        <w:t>子句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未指定</w:t>
      </w:r>
      <w:r w:rsidRPr="00E717F4">
        <w:rPr>
          <w:rFonts w:hint="eastAsia"/>
          <w:color w:val="00B050"/>
        </w:rPr>
        <w:t>order by</w:t>
      </w:r>
      <w:r w:rsidRPr="00E717F4">
        <w:rPr>
          <w:rFonts w:hint="eastAsia"/>
          <w:color w:val="00B050"/>
        </w:rPr>
        <w:t>的话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我们的聚合是分组内的聚合</w:t>
      </w:r>
      <w:r w:rsidRPr="00E717F4">
        <w:rPr>
          <w:rFonts w:hint="eastAsia"/>
          <w:color w:val="00B050"/>
        </w:rPr>
        <w:t>.</w:t>
      </w:r>
    </w:p>
    <w:p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>当同一个</w:t>
      </w:r>
      <w:r w:rsidRPr="00E717F4">
        <w:rPr>
          <w:rFonts w:hint="eastAsia"/>
          <w:color w:val="00B050"/>
        </w:rPr>
        <w:t>select</w:t>
      </w:r>
      <w:r w:rsidRPr="00E717F4">
        <w:rPr>
          <w:rFonts w:hint="eastAsia"/>
          <w:color w:val="00B050"/>
        </w:rPr>
        <w:t>查询中存在多个窗口函数时</w:t>
      </w:r>
      <w:r w:rsidRPr="00E717F4">
        <w:rPr>
          <w:rFonts w:hint="eastAsia"/>
          <w:color w:val="00B050"/>
        </w:rPr>
        <w:t>,</w:t>
      </w:r>
      <w:r w:rsidRPr="00E717F4">
        <w:rPr>
          <w:rFonts w:hint="eastAsia"/>
          <w:color w:val="00B050"/>
        </w:rPr>
        <w:t>他们相互之间是没有影响的</w:t>
      </w:r>
      <w:r w:rsidRPr="00E717F4">
        <w:rPr>
          <w:rFonts w:hint="eastAsia"/>
          <w:color w:val="00B050"/>
        </w:rPr>
        <w:t>.</w:t>
      </w:r>
    </w:p>
    <w:p w:rsidR="00F4036D" w:rsidRPr="00E717F4" w:rsidRDefault="00F4036D" w:rsidP="00F4036D">
      <w:pPr>
        <w:rPr>
          <w:color w:val="00B050"/>
        </w:rPr>
      </w:pPr>
      <w:r w:rsidRPr="00E717F4">
        <w:rPr>
          <w:rFonts w:hint="eastAsia"/>
          <w:color w:val="00B050"/>
        </w:rPr>
        <w:t>每个窗口函数应用自己的规则</w:t>
      </w:r>
      <w:r w:rsidRPr="00E717F4">
        <w:rPr>
          <w:rFonts w:hint="eastAsia"/>
          <w:color w:val="00B050"/>
        </w:rPr>
        <w:t>.</w:t>
      </w:r>
    </w:p>
    <w:p w:rsidR="00F4036D" w:rsidRDefault="00F4036D" w:rsidP="00F4036D">
      <w:r>
        <w:rPr>
          <w:rFonts w:hint="eastAsia"/>
        </w:rPr>
        <w:t>window</w:t>
      </w:r>
      <w:r>
        <w:rPr>
          <w:rFonts w:hint="eastAsia"/>
        </w:rPr>
        <w:t>子句：</w:t>
      </w:r>
    </w:p>
    <w:p w:rsidR="00F4036D" w:rsidRDefault="00F4036D" w:rsidP="00F4036D">
      <w:r>
        <w:rPr>
          <w:rFonts w:hint="eastAsia"/>
        </w:rPr>
        <w:t>- PRECEDING</w:t>
      </w:r>
      <w:r>
        <w:rPr>
          <w:rFonts w:hint="eastAsia"/>
        </w:rPr>
        <w:t>（</w:t>
      </w:r>
      <w:r>
        <w:rPr>
          <w:rFonts w:hint="eastAsia"/>
        </w:rPr>
        <w:t>preceding</w:t>
      </w:r>
      <w:r>
        <w:rPr>
          <w:rFonts w:hint="eastAsia"/>
        </w:rPr>
        <w:t>）：往前</w:t>
      </w:r>
    </w:p>
    <w:p w:rsidR="00F4036D" w:rsidRDefault="00F4036D" w:rsidP="00F4036D">
      <w:r>
        <w:rPr>
          <w:rFonts w:hint="eastAsia"/>
        </w:rPr>
        <w:t>- FOLLOWING(following)</w:t>
      </w:r>
      <w:r>
        <w:rPr>
          <w:rFonts w:hint="eastAsia"/>
        </w:rPr>
        <w:t>：往后</w:t>
      </w:r>
    </w:p>
    <w:p w:rsidR="00F4036D" w:rsidRDefault="00F4036D" w:rsidP="00F4036D">
      <w:r>
        <w:rPr>
          <w:rFonts w:hint="eastAsia"/>
        </w:rPr>
        <w:t>- CURRENT ROW(current row)</w:t>
      </w:r>
      <w:r>
        <w:rPr>
          <w:rFonts w:hint="eastAsia"/>
        </w:rPr>
        <w:t>：当前行</w:t>
      </w:r>
    </w:p>
    <w:p w:rsidR="00F4036D" w:rsidRDefault="00F4036D" w:rsidP="00F4036D">
      <w:r>
        <w:rPr>
          <w:rFonts w:hint="eastAsia"/>
        </w:rPr>
        <w:t>- UNBOUNDED(unbounded)</w:t>
      </w:r>
      <w:r>
        <w:rPr>
          <w:rFonts w:hint="eastAsia"/>
        </w:rPr>
        <w:t>：起点，</w:t>
      </w:r>
      <w:r>
        <w:rPr>
          <w:rFonts w:hint="eastAsia"/>
        </w:rPr>
        <w:t xml:space="preserve">UNBOUNDED PRECEDING </w:t>
      </w:r>
      <w:r>
        <w:rPr>
          <w:rFonts w:hint="eastAsia"/>
        </w:rPr>
        <w:t>表示从前面的起点，</w:t>
      </w:r>
      <w:r>
        <w:rPr>
          <w:rFonts w:hint="eastAsia"/>
        </w:rPr>
        <w:t xml:space="preserve"> UNBOUNDED FOLLOWING</w:t>
      </w:r>
      <w:r>
        <w:rPr>
          <w:rFonts w:hint="eastAsia"/>
        </w:rPr>
        <w:t>：表示到后面的终点</w:t>
      </w:r>
    </w:p>
    <w:p w:rsidR="00F4036D" w:rsidRDefault="00F4036D" w:rsidP="00F4036D">
      <w:r>
        <w:rPr>
          <w:rFonts w:hint="eastAsia"/>
        </w:rPr>
        <w:t>我们按照</w:t>
      </w:r>
      <w:r>
        <w:rPr>
          <w:rFonts w:hint="eastAsia"/>
        </w:rPr>
        <w:t>name</w:t>
      </w:r>
      <w:r>
        <w:rPr>
          <w:rFonts w:hint="eastAsia"/>
        </w:rPr>
        <w:t>进行分区</w:t>
      </w:r>
      <w:r>
        <w:rPr>
          <w:rFonts w:hint="eastAsia"/>
        </w:rPr>
        <w:t>,</w:t>
      </w:r>
      <w:r>
        <w:rPr>
          <w:rFonts w:hint="eastAsia"/>
        </w:rPr>
        <w:t>按照购物时间进行排序</w:t>
      </w:r>
      <w:r>
        <w:rPr>
          <w:rFonts w:hint="eastAsia"/>
        </w:rPr>
        <w:t>,</w:t>
      </w:r>
      <w:r>
        <w:rPr>
          <w:rFonts w:hint="eastAsia"/>
        </w:rPr>
        <w:t>做</w:t>
      </w:r>
      <w:r>
        <w:rPr>
          <w:rFonts w:hint="eastAsia"/>
        </w:rPr>
        <w:t>cost</w:t>
      </w:r>
      <w:r>
        <w:rPr>
          <w:rFonts w:hint="eastAsia"/>
        </w:rPr>
        <w:t>的累加</w:t>
      </w:r>
      <w:r>
        <w:rPr>
          <w:rFonts w:hint="eastAsia"/>
        </w:rPr>
        <w:t>.</w:t>
      </w:r>
    </w:p>
    <w:p w:rsidR="00F4036D" w:rsidRDefault="00F4036D" w:rsidP="00F4036D">
      <w:r>
        <w:rPr>
          <w:rFonts w:hint="eastAsia"/>
        </w:rPr>
        <w:t>如下我们结合使用</w:t>
      </w:r>
      <w:r>
        <w:rPr>
          <w:rFonts w:hint="eastAsia"/>
        </w:rPr>
        <w:t>window</w:t>
      </w:r>
      <w:r>
        <w:rPr>
          <w:rFonts w:hint="eastAsia"/>
        </w:rPr>
        <w:t>子句进行查询。</w:t>
      </w:r>
    </w:p>
    <w:p w:rsidR="00F4036D" w:rsidRDefault="00F4036D" w:rsidP="00F4036D">
      <w:r>
        <w:t xml:space="preserve">select </w:t>
      </w:r>
      <w:proofErr w:type="gramStart"/>
      <w:r>
        <w:t>name ,orderdate</w:t>
      </w:r>
      <w:proofErr w:type="gramEnd"/>
      <w:r>
        <w:t>,cost,</w:t>
      </w:r>
    </w:p>
    <w:p w:rsidR="00F4036D" w:rsidRDefault="00F4036D" w:rsidP="00F4036D">
      <w:r w:rsidRPr="006D5B8F">
        <w:rPr>
          <w:rFonts w:hint="eastAsia"/>
          <w:color w:val="00B050"/>
        </w:rPr>
        <w:t xml:space="preserve">sum(cost) over() </w:t>
      </w:r>
      <w:r>
        <w:rPr>
          <w:rFonts w:hint="eastAsia"/>
        </w:rPr>
        <w:t>as sample1,--</w:t>
      </w:r>
      <w:r>
        <w:rPr>
          <w:rFonts w:hint="eastAsia"/>
        </w:rPr>
        <w:t>所有行</w:t>
      </w:r>
      <w:r w:rsidRPr="00A410AE">
        <w:rPr>
          <w:rFonts w:hint="eastAsia"/>
          <w:color w:val="FF0000"/>
        </w:rPr>
        <w:t>相加</w:t>
      </w:r>
    </w:p>
    <w:p w:rsidR="00F4036D" w:rsidRDefault="00F4036D" w:rsidP="00F4036D">
      <w:r w:rsidRPr="006D5B8F">
        <w:rPr>
          <w:rFonts w:hint="eastAsia"/>
          <w:color w:val="00B050"/>
        </w:rPr>
        <w:t xml:space="preserve">sum(cost) over(partition by name) </w:t>
      </w:r>
      <w:r>
        <w:rPr>
          <w:rFonts w:hint="eastAsia"/>
        </w:rPr>
        <w:t>as sample2,--</w:t>
      </w:r>
      <w:r>
        <w:rPr>
          <w:rFonts w:hint="eastAsia"/>
        </w:rPr>
        <w:t>按</w:t>
      </w:r>
      <w:r>
        <w:rPr>
          <w:rFonts w:hint="eastAsia"/>
        </w:rPr>
        <w:t xml:space="preserve">name </w:t>
      </w:r>
      <w:r>
        <w:rPr>
          <w:rFonts w:hint="eastAsia"/>
        </w:rPr>
        <w:t>分组，组内数据</w:t>
      </w:r>
      <w:r w:rsidRPr="00A410AE">
        <w:rPr>
          <w:rFonts w:hint="eastAsia"/>
          <w:color w:val="FF0000"/>
        </w:rPr>
        <w:t>相加</w:t>
      </w:r>
    </w:p>
    <w:p w:rsidR="00F4036D" w:rsidRDefault="00F4036D" w:rsidP="00F4036D">
      <w:r w:rsidRPr="003253E4">
        <w:rPr>
          <w:rFonts w:hint="eastAsia"/>
          <w:color w:val="00B050"/>
        </w:rPr>
        <w:t xml:space="preserve">sum(cost) over(partition by name order by orderdate) </w:t>
      </w:r>
      <w:r>
        <w:rPr>
          <w:rFonts w:hint="eastAsia"/>
        </w:rPr>
        <w:t>as sample3,--</w:t>
      </w:r>
      <w:r w:rsidRPr="00E717F4">
        <w:rPr>
          <w:rFonts w:hint="eastAsia"/>
          <w:color w:val="FF0000"/>
        </w:rPr>
        <w:t>按</w:t>
      </w:r>
      <w:r w:rsidRPr="00E717F4">
        <w:rPr>
          <w:rFonts w:hint="eastAsia"/>
          <w:color w:val="FF0000"/>
        </w:rPr>
        <w:t>name</w:t>
      </w:r>
      <w:r w:rsidRPr="00E717F4">
        <w:rPr>
          <w:rFonts w:hint="eastAsia"/>
          <w:color w:val="FF0000"/>
        </w:rPr>
        <w:t>分组并按</w:t>
      </w:r>
      <w:r w:rsidRPr="00E717F4">
        <w:rPr>
          <w:rFonts w:hint="eastAsia"/>
          <w:color w:val="FF0000"/>
        </w:rPr>
        <w:t>orderdate</w:t>
      </w:r>
      <w:r w:rsidRPr="00E717F4">
        <w:rPr>
          <w:rFonts w:hint="eastAsia"/>
          <w:color w:val="FF0000"/>
        </w:rPr>
        <w:t>排序</w:t>
      </w:r>
      <w:r w:rsidR="00E717F4">
        <w:rPr>
          <w:rFonts w:hint="eastAsia"/>
        </w:rPr>
        <w:t>（</w:t>
      </w:r>
      <w:r w:rsidR="00E717F4" w:rsidRPr="00E717F4">
        <w:rPr>
          <w:rFonts w:hint="eastAsia"/>
          <w:color w:val="FF0000"/>
        </w:rPr>
        <w:t>这里注意，一次累加的是下一个</w:t>
      </w:r>
      <w:r w:rsidR="00E717F4" w:rsidRPr="00E717F4">
        <w:rPr>
          <w:color w:val="FF0000"/>
        </w:rPr>
        <w:t>orderdate</w:t>
      </w:r>
      <w:r w:rsidR="00E717F4" w:rsidRPr="00E717F4">
        <w:rPr>
          <w:rFonts w:hint="eastAsia"/>
          <w:color w:val="FF0000"/>
        </w:rPr>
        <w:t>的所有数据）</w:t>
      </w:r>
      <w:r>
        <w:rPr>
          <w:rFonts w:hint="eastAsia"/>
        </w:rPr>
        <w:t>，组内数据</w:t>
      </w:r>
      <w:r w:rsidRPr="00A410AE">
        <w:rPr>
          <w:rFonts w:hint="eastAsia"/>
          <w:color w:val="FF0000"/>
        </w:rPr>
        <w:t>累加</w:t>
      </w:r>
    </w:p>
    <w:p w:rsidR="00F4036D" w:rsidRPr="006D5B8F" w:rsidRDefault="00F4036D" w:rsidP="00F4036D">
      <w:r w:rsidRPr="00E717F4">
        <w:rPr>
          <w:color w:val="00B050"/>
        </w:rPr>
        <w:t xml:space="preserve">sum(cost) over(partition by name order by orderdate </w:t>
      </w:r>
      <w:r w:rsidRPr="00A410AE">
        <w:rPr>
          <w:color w:val="FF0000"/>
        </w:rPr>
        <w:t xml:space="preserve">rows </w:t>
      </w:r>
      <w:r w:rsidRPr="00E717F4">
        <w:rPr>
          <w:color w:val="00B050"/>
        </w:rPr>
        <w:t xml:space="preserve">between unbounded preceding  and current row) </w:t>
      </w:r>
      <w:r>
        <w:t>as sample4,</w:t>
      </w:r>
      <w:r w:rsidR="006D5B8F" w:rsidRPr="006D5B8F">
        <w:rPr>
          <w:rFonts w:hint="eastAsia"/>
        </w:rPr>
        <w:t xml:space="preserve"> </w:t>
      </w:r>
      <w:r w:rsidR="006D5B8F">
        <w:rPr>
          <w:rFonts w:hint="eastAsia"/>
        </w:rPr>
        <w:t>--</w:t>
      </w:r>
      <w:r w:rsidR="006D5B8F">
        <w:rPr>
          <w:rFonts w:hint="eastAsia"/>
        </w:rPr>
        <w:t>和</w:t>
      </w:r>
      <w:r w:rsidR="006D5B8F">
        <w:rPr>
          <w:rFonts w:hint="eastAsia"/>
        </w:rPr>
        <w:t>sample3</w:t>
      </w:r>
      <w:r w:rsidR="006D5B8F">
        <w:rPr>
          <w:rFonts w:hint="eastAsia"/>
        </w:rPr>
        <w:t>一样，由起点到</w:t>
      </w:r>
      <w:r w:rsidR="006D5B8F" w:rsidRPr="00E717F4">
        <w:rPr>
          <w:rFonts w:hint="eastAsia"/>
          <w:color w:val="FF0000"/>
        </w:rPr>
        <w:t>当前行</w:t>
      </w:r>
      <w:r w:rsidR="006D5B8F">
        <w:rPr>
          <w:rFonts w:hint="eastAsia"/>
        </w:rPr>
        <w:t>的聚合</w:t>
      </w:r>
    </w:p>
    <w:p w:rsidR="00F4036D" w:rsidRDefault="00F4036D" w:rsidP="00F4036D">
      <w:r>
        <w:rPr>
          <w:rFonts w:hint="eastAsia"/>
        </w:rPr>
        <w:t>sum(cost) over(partition by name order by orderdate rows between 1 preceding and current row) as sample5,--</w:t>
      </w:r>
      <w:r>
        <w:rPr>
          <w:rFonts w:hint="eastAsia"/>
        </w:rPr>
        <w:t>当前行和前面一行做聚合</w:t>
      </w:r>
    </w:p>
    <w:p w:rsidR="00F4036D" w:rsidRDefault="00F4036D" w:rsidP="00F4036D">
      <w:r>
        <w:rPr>
          <w:rFonts w:hint="eastAsia"/>
        </w:rPr>
        <w:t>sum(cost) over(partition by name order by orderdate rows between 1 preceding and 1 following )as sample6,--</w:t>
      </w:r>
      <w:r>
        <w:rPr>
          <w:rFonts w:hint="eastAsia"/>
        </w:rPr>
        <w:t>当前行和前一行及后面一行</w:t>
      </w:r>
    </w:p>
    <w:p w:rsidR="00F4036D" w:rsidRDefault="00F4036D" w:rsidP="00F4036D">
      <w:r>
        <w:rPr>
          <w:rFonts w:hint="eastAsia"/>
        </w:rPr>
        <w:t>sum(cost) over(partition by name order by orderdate rows between current row and unbounded following) as sample7 --</w:t>
      </w:r>
      <w:r>
        <w:rPr>
          <w:rFonts w:hint="eastAsia"/>
        </w:rPr>
        <w:t>当前行及后面所有行</w:t>
      </w:r>
    </w:p>
    <w:p w:rsidR="00F4036D" w:rsidRDefault="00F4036D" w:rsidP="00F4036D">
      <w:r>
        <w:t>from order1;</w:t>
      </w:r>
    </w:p>
    <w:p w:rsidR="00A77CF7" w:rsidRDefault="00A77CF7" w:rsidP="00F4036D">
      <w:r w:rsidRPr="00A77CF7">
        <w:rPr>
          <w:noProof/>
        </w:rPr>
        <w:lastRenderedPageBreak/>
        <w:drawing>
          <wp:inline distT="0" distB="0" distL="0" distR="0" wp14:anchorId="6BFDC361" wp14:editId="049C90DA">
            <wp:extent cx="5270500" cy="2241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7E" w:rsidRDefault="00351F7E" w:rsidP="00351F7E">
      <w:pPr>
        <w:pStyle w:val="4"/>
      </w:pPr>
      <w:r w:rsidRPr="00351F7E">
        <w:rPr>
          <w:rFonts w:hint="eastAsia"/>
        </w:rPr>
        <w:t>row_number、rank、dense_rank</w:t>
      </w:r>
    </w:p>
    <w:p w:rsidR="00351F7E" w:rsidRDefault="00351F7E" w:rsidP="00351F7E">
      <w:r>
        <w:rPr>
          <w:rFonts w:hint="eastAsia"/>
        </w:rPr>
        <w:t>这三个窗口函数的使用场景非常多</w:t>
      </w:r>
    </w:p>
    <w:p w:rsidR="00351F7E" w:rsidRDefault="00351F7E" w:rsidP="00351F7E">
      <w:r>
        <w:rPr>
          <w:rFonts w:hint="eastAsia"/>
        </w:rPr>
        <w:t>- row_number()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开始，按照顺序，</w:t>
      </w:r>
      <w:r w:rsidRPr="007E1068">
        <w:rPr>
          <w:rFonts w:hint="eastAsia"/>
          <w:color w:val="FF0000"/>
        </w:rPr>
        <w:t>生成分组内记录的序列</w:t>
      </w:r>
      <w:r>
        <w:rPr>
          <w:rFonts w:hint="eastAsia"/>
        </w:rPr>
        <w:t>,row_number()</w:t>
      </w:r>
      <w:r>
        <w:rPr>
          <w:rFonts w:hint="eastAsia"/>
        </w:rPr>
        <w:t>的值不会存在重复</w:t>
      </w:r>
      <w:r>
        <w:rPr>
          <w:rFonts w:hint="eastAsia"/>
        </w:rPr>
        <w:t>,</w:t>
      </w:r>
      <w:r>
        <w:rPr>
          <w:rFonts w:hint="eastAsia"/>
        </w:rPr>
        <w:t>当排序的值相同时</w:t>
      </w:r>
      <w:r>
        <w:rPr>
          <w:rFonts w:hint="eastAsia"/>
        </w:rPr>
        <w:t>,</w:t>
      </w:r>
      <w:r>
        <w:rPr>
          <w:rFonts w:hint="eastAsia"/>
        </w:rPr>
        <w:t>按照表中记录的顺序进行排列</w:t>
      </w:r>
    </w:p>
    <w:p w:rsidR="00351F7E" w:rsidRDefault="00351F7E" w:rsidP="00351F7E">
      <w:r>
        <w:rPr>
          <w:rFonts w:hint="eastAsia"/>
        </w:rPr>
        <w:t xml:space="preserve">- RANK() </w:t>
      </w:r>
      <w:r>
        <w:rPr>
          <w:rFonts w:hint="eastAsia"/>
        </w:rPr>
        <w:t>生成数据项在分组中的排名，排名相等会在名次中留下空位</w:t>
      </w:r>
    </w:p>
    <w:p w:rsidR="00351F7E" w:rsidRDefault="00351F7E" w:rsidP="00351F7E">
      <w:r>
        <w:rPr>
          <w:rFonts w:hint="eastAsia"/>
        </w:rPr>
        <w:t xml:space="preserve">- DENSE_RANK() </w:t>
      </w:r>
      <w:r>
        <w:rPr>
          <w:rFonts w:hint="eastAsia"/>
        </w:rPr>
        <w:t>生成数据项在分组中的排名，排名相等会在名次中不会留下空位</w:t>
      </w:r>
    </w:p>
    <w:p w:rsidR="00351F7E" w:rsidRDefault="00351F7E" w:rsidP="00351F7E">
      <w:r>
        <w:rPr>
          <w:rFonts w:hint="eastAsia"/>
        </w:rPr>
        <w:t>**</w:t>
      </w:r>
      <w:r>
        <w:rPr>
          <w:rFonts w:hint="eastAsia"/>
        </w:rPr>
        <w:t>注意：</w:t>
      </w:r>
    </w:p>
    <w:p w:rsidR="00351F7E" w:rsidRDefault="00351F7E" w:rsidP="00351F7E">
      <w:r>
        <w:rPr>
          <w:rFonts w:hint="eastAsia"/>
        </w:rPr>
        <w:t>rank</w:t>
      </w:r>
      <w:r>
        <w:rPr>
          <w:rFonts w:hint="eastAsia"/>
        </w:rPr>
        <w:t>和</w:t>
      </w:r>
      <w:r>
        <w:rPr>
          <w:rFonts w:hint="eastAsia"/>
        </w:rPr>
        <w:t>dense_rank</w:t>
      </w:r>
      <w:r>
        <w:rPr>
          <w:rFonts w:hint="eastAsia"/>
        </w:rPr>
        <w:t>的区别在于排名相等时会不会留下空位</w:t>
      </w:r>
      <w:r>
        <w:rPr>
          <w:rFonts w:hint="eastAsia"/>
        </w:rPr>
        <w:t>.**</w:t>
      </w:r>
    </w:p>
    <w:p w:rsidR="007E1068" w:rsidRDefault="007E1068" w:rsidP="007E1068">
      <w:proofErr w:type="gramStart"/>
      <w:r>
        <w:t>select  name</w:t>
      </w:r>
      <w:proofErr w:type="gramEnd"/>
      <w:r>
        <w:t xml:space="preserve"> ,orderdate,cost,</w:t>
      </w:r>
    </w:p>
    <w:p w:rsidR="007E1068" w:rsidRDefault="007E1068" w:rsidP="007E1068">
      <w:r w:rsidRPr="002E6803">
        <w:rPr>
          <w:rFonts w:hint="eastAsia"/>
          <w:color w:val="00B050"/>
        </w:rPr>
        <w:t>rank() over(partition by name order by cost desc)</w:t>
      </w:r>
      <w:r>
        <w:rPr>
          <w:rFonts w:hint="eastAsia"/>
        </w:rPr>
        <w:t xml:space="preserve"> as rnl,--</w:t>
      </w:r>
      <w:r>
        <w:rPr>
          <w:rFonts w:hint="eastAsia"/>
        </w:rPr>
        <w:t>值同排名相同，同时不保留被占用的排名序号，即总排名号不连续</w:t>
      </w:r>
    </w:p>
    <w:p w:rsidR="007E1068" w:rsidRDefault="007E1068" w:rsidP="007E1068">
      <w:r w:rsidRPr="002E6803">
        <w:rPr>
          <w:rFonts w:hint="eastAsia"/>
          <w:color w:val="00B050"/>
        </w:rPr>
        <w:t>dense_rank() over(partition by name order by cost desc)</w:t>
      </w:r>
      <w:r>
        <w:rPr>
          <w:rFonts w:hint="eastAsia"/>
        </w:rPr>
        <w:t xml:space="preserve"> as rn2,--</w:t>
      </w:r>
      <w:r>
        <w:rPr>
          <w:rFonts w:hint="eastAsia"/>
        </w:rPr>
        <w:t>值同，排名相同，保留下一个的排名序列号，即总排名连续</w:t>
      </w:r>
    </w:p>
    <w:p w:rsidR="007E1068" w:rsidRDefault="007E1068" w:rsidP="007E1068">
      <w:r w:rsidRPr="002E6803">
        <w:rPr>
          <w:rFonts w:hint="eastAsia"/>
          <w:color w:val="00B050"/>
        </w:rPr>
        <w:t xml:space="preserve">row_number() over(partition by name order by cost desc) </w:t>
      </w:r>
      <w:r>
        <w:rPr>
          <w:rFonts w:hint="eastAsia"/>
        </w:rPr>
        <w:t>as rn3--</w:t>
      </w:r>
      <w:r>
        <w:rPr>
          <w:rFonts w:hint="eastAsia"/>
        </w:rPr>
        <w:t>强制按罗列的结果排序，更像行号。</w:t>
      </w:r>
    </w:p>
    <w:p w:rsidR="007E1068" w:rsidRDefault="007E1068" w:rsidP="007E1068">
      <w:r>
        <w:t>from order1</w:t>
      </w:r>
    </w:p>
    <w:p w:rsidR="00351F7E" w:rsidRDefault="007E1068" w:rsidP="007E1068">
      <w:r>
        <w:t>where name='jack';</w:t>
      </w:r>
    </w:p>
    <w:p w:rsidR="002E6803" w:rsidRDefault="002E6803" w:rsidP="007E1068">
      <w:r w:rsidRPr="002E6803">
        <w:rPr>
          <w:noProof/>
        </w:rPr>
        <w:drawing>
          <wp:inline distT="0" distB="0" distL="0" distR="0" wp14:anchorId="43895A14" wp14:editId="6BBD1388">
            <wp:extent cx="2910931" cy="12850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437" cy="12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68" w:rsidRDefault="007E1068" w:rsidP="007E1068"/>
    <w:p w:rsidR="00351F7E" w:rsidRDefault="00351F7E" w:rsidP="00351F7E"/>
    <w:p w:rsidR="0015431C" w:rsidRDefault="0015431C" w:rsidP="0015431C">
      <w:pPr>
        <w:pStyle w:val="4"/>
      </w:pPr>
      <w:r>
        <w:rPr>
          <w:rFonts w:hint="eastAsia"/>
        </w:rPr>
        <w:t>分组</w:t>
      </w:r>
      <w:r>
        <w:t>topN</w:t>
      </w:r>
    </w:p>
    <w:p w:rsidR="0015431C" w:rsidRDefault="0015431C" w:rsidP="0015431C">
      <w:r>
        <w:t xml:space="preserve">create table </w:t>
      </w:r>
      <w:proofErr w:type="gramStart"/>
      <w:r>
        <w:t>SC(</w:t>
      </w:r>
      <w:proofErr w:type="gramEnd"/>
    </w:p>
    <w:p w:rsidR="0015431C" w:rsidRDefault="0015431C" w:rsidP="0015431C">
      <w:r>
        <w:t>stdid int,</w:t>
      </w:r>
    </w:p>
    <w:p w:rsidR="0015431C" w:rsidRDefault="0015431C" w:rsidP="0015431C">
      <w:r>
        <w:t>clazzid int,</w:t>
      </w:r>
    </w:p>
    <w:p w:rsidR="0015431C" w:rsidRDefault="0015431C" w:rsidP="0015431C">
      <w:r>
        <w:t>course VARCHAR,</w:t>
      </w:r>
    </w:p>
    <w:p w:rsidR="0015431C" w:rsidRDefault="0015431C" w:rsidP="0015431C">
      <w:proofErr w:type="gramStart"/>
      <w:r>
        <w:t>score  int</w:t>
      </w:r>
      <w:proofErr w:type="gramEnd"/>
    </w:p>
    <w:p w:rsidR="0015431C" w:rsidRDefault="0015431C" w:rsidP="0015431C">
      <w:r>
        <w:t>)</w:t>
      </w:r>
    </w:p>
    <w:p w:rsidR="0015431C" w:rsidRDefault="0015431C" w:rsidP="0015431C">
      <w:r>
        <w:t>insert into SC VALUES(1,1,'Eng',89);</w:t>
      </w:r>
    </w:p>
    <w:p w:rsidR="0015431C" w:rsidRDefault="0015431C" w:rsidP="0015431C">
      <w:r>
        <w:t>insert into SC VALUES(2,2,'Eng',79);</w:t>
      </w:r>
    </w:p>
    <w:p w:rsidR="0015431C" w:rsidRDefault="0015431C" w:rsidP="0015431C">
      <w:r>
        <w:t>insert into SC VALUES(3,1,'Eng',69);</w:t>
      </w:r>
    </w:p>
    <w:p w:rsidR="0015431C" w:rsidRDefault="0015431C" w:rsidP="0015431C">
      <w:r>
        <w:lastRenderedPageBreak/>
        <w:t>insert into SC VALUES(4,2,'Eng',39);</w:t>
      </w:r>
    </w:p>
    <w:p w:rsidR="0015431C" w:rsidRDefault="0015431C" w:rsidP="0015431C">
      <w:r>
        <w:t>insert into SC VALUES(5,1,'Eng',99);</w:t>
      </w:r>
    </w:p>
    <w:p w:rsidR="0015431C" w:rsidRDefault="0015431C" w:rsidP="0015431C"/>
    <w:p w:rsidR="0015431C" w:rsidRDefault="0015431C" w:rsidP="0015431C">
      <w:r>
        <w:t>insert into SC VALUES(1,1,'yuwen',86);</w:t>
      </w:r>
    </w:p>
    <w:p w:rsidR="0015431C" w:rsidRDefault="0015431C" w:rsidP="0015431C">
      <w:r>
        <w:t>insert into SC VALUES(2,2,'yuwen',76);</w:t>
      </w:r>
    </w:p>
    <w:p w:rsidR="0015431C" w:rsidRDefault="0015431C" w:rsidP="0015431C">
      <w:r>
        <w:t>insert into SC VALUES(3,1,'yuwen',64);</w:t>
      </w:r>
    </w:p>
    <w:p w:rsidR="0015431C" w:rsidRDefault="0015431C" w:rsidP="0015431C">
      <w:r>
        <w:t>insert into SC VALUES(4,2,'yuwen',32);</w:t>
      </w:r>
    </w:p>
    <w:p w:rsidR="0015431C" w:rsidRDefault="0015431C" w:rsidP="0015431C">
      <w:r>
        <w:t>insert into SC VALUES(5,1,'yuwen',91);</w:t>
      </w:r>
    </w:p>
    <w:p w:rsidR="0015431C" w:rsidRDefault="0015431C" w:rsidP="0015431C"/>
    <w:p w:rsidR="0015431C" w:rsidRDefault="0015431C" w:rsidP="0015431C">
      <w:r>
        <w:t>insert into SC VALUES(1,1,'shuxue',11);</w:t>
      </w:r>
    </w:p>
    <w:p w:rsidR="0015431C" w:rsidRDefault="0015431C" w:rsidP="0015431C">
      <w:r>
        <w:t>insert into SC VALUES(2,2,'shuxue',52);</w:t>
      </w:r>
    </w:p>
    <w:p w:rsidR="0015431C" w:rsidRDefault="0015431C" w:rsidP="0015431C">
      <w:r>
        <w:t>insert into SC VALUES(3,1,'shuxue',55);</w:t>
      </w:r>
    </w:p>
    <w:p w:rsidR="0015431C" w:rsidRDefault="0015431C" w:rsidP="0015431C">
      <w:r>
        <w:t>insert into SC VALUES(4,2,'shuxue',88);</w:t>
      </w:r>
    </w:p>
    <w:p w:rsidR="0015431C" w:rsidRDefault="0015431C" w:rsidP="0015431C">
      <w:r>
        <w:t>insert into SC VALUES(5,1,'shuxue',59);</w:t>
      </w:r>
    </w:p>
    <w:p w:rsidR="0015431C" w:rsidRDefault="0015431C" w:rsidP="0015431C">
      <w:r w:rsidRPr="0015431C">
        <w:rPr>
          <w:rFonts w:hint="eastAsia"/>
        </w:rPr>
        <w:t>取每门课的前</w:t>
      </w:r>
      <w:r w:rsidRPr="0015431C">
        <w:rPr>
          <w:rFonts w:hint="eastAsia"/>
        </w:rPr>
        <w:t>3</w:t>
      </w:r>
      <w:r w:rsidRPr="0015431C">
        <w:rPr>
          <w:rFonts w:hint="eastAsia"/>
        </w:rPr>
        <w:t>名</w:t>
      </w:r>
    </w:p>
    <w:p w:rsidR="007759D8" w:rsidRDefault="007759D8" w:rsidP="0015431C">
      <w:r w:rsidRPr="007759D8">
        <w:t>select * from (</w:t>
      </w:r>
      <w:r w:rsidRPr="00A1050F">
        <w:rPr>
          <w:color w:val="FF0000"/>
        </w:rPr>
        <w:t xml:space="preserve">select </w:t>
      </w:r>
      <w:proofErr w:type="gramStart"/>
      <w:r w:rsidRPr="00A1050F">
        <w:rPr>
          <w:color w:val="FF0000"/>
        </w:rPr>
        <w:t>*,row</w:t>
      </w:r>
      <w:proofErr w:type="gramEnd"/>
      <w:r w:rsidRPr="00A1050F">
        <w:rPr>
          <w:color w:val="FF0000"/>
        </w:rPr>
        <w:t>_number() over(partition by course order by score desc) as rn from sc</w:t>
      </w:r>
      <w:r w:rsidRPr="007759D8">
        <w:t xml:space="preserve"> ) t where t.rn&lt; 4;</w:t>
      </w:r>
    </w:p>
    <w:p w:rsidR="00A1050F" w:rsidRPr="00A1050F" w:rsidRDefault="00A1050F" w:rsidP="0015431C">
      <w:r>
        <w:rPr>
          <w:rFonts w:hint="eastAsia"/>
        </w:rPr>
        <w:t>这里要注意下，只能用外层查询取到行号，子查询</w:t>
      </w:r>
      <w:r>
        <w:t>where</w:t>
      </w:r>
      <w:r>
        <w:rPr>
          <w:rFonts w:hint="eastAsia"/>
        </w:rPr>
        <w:t>取不到</w:t>
      </w:r>
      <w:r>
        <w:t>rn</w:t>
      </w:r>
    </w:p>
    <w:p w:rsidR="0015431C" w:rsidRDefault="0015431C" w:rsidP="0015431C">
      <w:r w:rsidRPr="0015431C">
        <w:rPr>
          <w:noProof/>
        </w:rPr>
        <w:drawing>
          <wp:inline distT="0" distB="0" distL="0" distR="0" wp14:anchorId="5177BEB4" wp14:editId="63AFD2C9">
            <wp:extent cx="5270500" cy="1554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B5" w:rsidRDefault="000733B5" w:rsidP="000733B5">
      <w:pPr>
        <w:pStyle w:val="2"/>
      </w:pPr>
      <w:r>
        <w:rPr>
          <w:rFonts w:hint="eastAsia"/>
        </w:rPr>
        <w:t>nvl</w:t>
      </w:r>
    </w:p>
    <w:p w:rsidR="000733B5" w:rsidRPr="000733B5" w:rsidRDefault="000733B5" w:rsidP="000733B5">
      <w:pPr>
        <w:widowControl/>
        <w:jc w:val="left"/>
      </w:pPr>
      <w:r w:rsidRPr="000733B5">
        <w:t>NVL</w:t>
      </w:r>
      <w:r w:rsidRPr="000733B5">
        <w:t>函数是一个空值转换函数</w:t>
      </w:r>
      <w:r w:rsidRPr="000733B5">
        <w:br/>
        <w:t>NVL</w:t>
      </w:r>
      <w:r w:rsidRPr="000733B5">
        <w:t>（表达式</w:t>
      </w:r>
      <w:r w:rsidRPr="000733B5">
        <w:t>1</w:t>
      </w:r>
      <w:r w:rsidRPr="000733B5">
        <w:t>，表达式</w:t>
      </w:r>
      <w:r w:rsidRPr="000733B5">
        <w:t>2</w:t>
      </w:r>
      <w:r w:rsidRPr="000733B5">
        <w:t>）</w:t>
      </w:r>
      <w:r w:rsidRPr="000733B5">
        <w:br/>
      </w:r>
      <w:r w:rsidRPr="000733B5">
        <w:t>如果表达式</w:t>
      </w:r>
      <w:r w:rsidRPr="000733B5">
        <w:t>1</w:t>
      </w:r>
      <w:r w:rsidRPr="000733B5">
        <w:t>为空值，</w:t>
      </w:r>
      <w:r w:rsidRPr="000733B5">
        <w:t>NVL</w:t>
      </w:r>
      <w:r w:rsidRPr="000733B5">
        <w:t>返回值为表达式</w:t>
      </w:r>
      <w:r w:rsidRPr="000733B5">
        <w:t>2</w:t>
      </w:r>
      <w:r w:rsidRPr="000733B5">
        <w:t>的值，否则返回表达式</w:t>
      </w:r>
      <w:r w:rsidRPr="000733B5">
        <w:t>1</w:t>
      </w:r>
      <w:r w:rsidRPr="000733B5">
        <w:t>的值。</w:t>
      </w:r>
      <w:r w:rsidRPr="000733B5">
        <w:t xml:space="preserve"> </w:t>
      </w:r>
      <w:r w:rsidRPr="000733B5">
        <w:t>该函数的目的是把一个空值（</w:t>
      </w:r>
      <w:r w:rsidRPr="000733B5">
        <w:t>null</w:t>
      </w:r>
      <w:r w:rsidRPr="000733B5">
        <w:t>）转换成一个实际的值。其表达式的值可以是数字型、字符型和日期型。但是表达式</w:t>
      </w:r>
      <w:r w:rsidRPr="000733B5">
        <w:t>1</w:t>
      </w:r>
      <w:r w:rsidRPr="000733B5">
        <w:t>和表达式</w:t>
      </w:r>
      <w:r w:rsidRPr="000733B5">
        <w:t>2</w:t>
      </w:r>
      <w:r w:rsidRPr="000733B5">
        <w:t>的数据类型必须为同一个类型。</w:t>
      </w:r>
    </w:p>
    <w:p w:rsidR="000733B5" w:rsidRPr="000733B5" w:rsidRDefault="000733B5" w:rsidP="000733B5"/>
    <w:p w:rsidR="00A245E8" w:rsidRDefault="00343C12" w:rsidP="00343C12">
      <w:pPr>
        <w:pStyle w:val="10"/>
      </w:pPr>
      <w:r>
        <w:rPr>
          <w:rFonts w:hint="eastAsia"/>
        </w:rPr>
        <w:t>高级子句</w:t>
      </w:r>
    </w:p>
    <w:p w:rsidR="00343C12" w:rsidRDefault="00343C12" w:rsidP="00343C12">
      <w:pPr>
        <w:pStyle w:val="2"/>
      </w:pPr>
      <w:r>
        <w:rPr>
          <w:rFonts w:hint="eastAsia"/>
        </w:rPr>
        <w:t>Hav</w:t>
      </w:r>
      <w:r>
        <w:t>ing</w:t>
      </w:r>
      <w:r>
        <w:rPr>
          <w:rFonts w:hint="eastAsia"/>
        </w:rPr>
        <w:t>子句</w:t>
      </w:r>
    </w:p>
    <w:p w:rsidR="00343C12" w:rsidRDefault="00343C12" w:rsidP="00343C12">
      <w:r>
        <w:rPr>
          <w:rFonts w:hint="eastAsia"/>
        </w:rPr>
        <w:t>使用</w:t>
      </w:r>
      <w:r>
        <w:t>having</w:t>
      </w:r>
      <w:r>
        <w:rPr>
          <w:rFonts w:hint="eastAsia"/>
        </w:rPr>
        <w:t>子句的原因是，</w:t>
      </w:r>
      <w:r>
        <w:rPr>
          <w:rFonts w:hint="eastAsia"/>
        </w:rPr>
        <w:t>where</w:t>
      </w:r>
      <w:r>
        <w:rPr>
          <w:rFonts w:hint="eastAsia"/>
        </w:rPr>
        <w:t>关键字无法与聚合函数一起使用，</w:t>
      </w:r>
      <w:r>
        <w:t>having</w:t>
      </w:r>
      <w:r>
        <w:rPr>
          <w:rFonts w:hint="eastAsia"/>
        </w:rPr>
        <w:t>子句可以让我们筛选分组后的各组数据。</w:t>
      </w:r>
    </w:p>
    <w:p w:rsidR="00192F40" w:rsidRDefault="00192F40" w:rsidP="00343C12">
      <w:r>
        <w:rPr>
          <w:rFonts w:hint="eastAsia"/>
        </w:rPr>
        <w:t>h</w:t>
      </w:r>
      <w:r>
        <w:t>aving</w:t>
      </w:r>
      <w:r>
        <w:rPr>
          <w:rFonts w:hint="eastAsia"/>
        </w:rPr>
        <w:t>可以对分组后的数据进一步聚合</w:t>
      </w:r>
      <w:r w:rsidR="00A55C0F">
        <w:rPr>
          <w:rFonts w:hint="eastAsia"/>
        </w:rPr>
        <w:t>筛选</w:t>
      </w:r>
      <w:r>
        <w:rPr>
          <w:rFonts w:hint="eastAsia"/>
        </w:rPr>
        <w:t>。</w:t>
      </w:r>
    </w:p>
    <w:p w:rsidR="00BF69B1" w:rsidRDefault="00BF69B1" w:rsidP="00BF69B1">
      <w:pPr>
        <w:pStyle w:val="3"/>
      </w:pPr>
      <w:r>
        <w:rPr>
          <w:rFonts w:hint="eastAsia"/>
        </w:rPr>
        <w:t>用法</w:t>
      </w:r>
    </w:p>
    <w:p w:rsidR="00BF69B1" w:rsidRDefault="00BF69B1" w:rsidP="00BF69B1">
      <w:pPr>
        <w:widowControl/>
        <w:jc w:val="left"/>
      </w:pPr>
      <w:r w:rsidRPr="00BF69B1">
        <w:t>SELECT column_name, aggregate_function(column_name)</w:t>
      </w:r>
      <w:r w:rsidRPr="00BF69B1">
        <w:br/>
        <w:t>FROM table_name</w:t>
      </w:r>
      <w:r w:rsidRPr="00BF69B1">
        <w:br/>
        <w:t>WHERE column_name operator value</w:t>
      </w:r>
      <w:r w:rsidRPr="00BF69B1">
        <w:br/>
        <w:t>GROUP BY column_name</w:t>
      </w:r>
      <w:r w:rsidRPr="00BF69B1">
        <w:br/>
        <w:t>HAVING aggregate_function(column_name) operator value;</w:t>
      </w:r>
    </w:p>
    <w:p w:rsidR="005B371F" w:rsidRDefault="005B371F" w:rsidP="005B371F">
      <w:pPr>
        <w:pStyle w:val="4"/>
      </w:pPr>
      <w:r>
        <w:rPr>
          <w:rFonts w:hint="eastAsia"/>
        </w:rPr>
        <w:t>连续3天有交易记录的客户</w:t>
      </w:r>
    </w:p>
    <w:p w:rsidR="005B371F" w:rsidRDefault="005B371F" w:rsidP="005B371F">
      <w:pPr>
        <w:widowControl/>
        <w:jc w:val="left"/>
      </w:pPr>
      <w:r>
        <w:rPr>
          <w:rFonts w:hint="eastAsia"/>
        </w:rPr>
        <w:t>利用表的自关联查询</w:t>
      </w:r>
    </w:p>
    <w:p w:rsidR="005B371F" w:rsidRDefault="005B371F" w:rsidP="005B371F">
      <w:pPr>
        <w:widowControl/>
        <w:jc w:val="left"/>
      </w:pPr>
      <w:r>
        <w:rPr>
          <w:rFonts w:hint="eastAsia"/>
        </w:rPr>
        <w:lastRenderedPageBreak/>
        <w:t>表</w:t>
      </w:r>
      <w:r>
        <w:rPr>
          <w:rFonts w:hint="eastAsia"/>
        </w:rPr>
        <w:t>A</w:t>
      </w:r>
    </w:p>
    <w:p w:rsidR="005B371F" w:rsidRDefault="005B371F" w:rsidP="005B371F">
      <w:pPr>
        <w:widowControl/>
        <w:jc w:val="left"/>
      </w:pPr>
      <w:r>
        <w:t>CUS_ID</w:t>
      </w:r>
      <w:r>
        <w:tab/>
        <w:t>TXN_DT</w:t>
      </w:r>
      <w:r>
        <w:tab/>
        <w:t>ID</w:t>
      </w:r>
    </w:p>
    <w:p w:rsidR="005B371F" w:rsidRDefault="005B371F" w:rsidP="005B371F">
      <w:pPr>
        <w:widowControl/>
        <w:jc w:val="left"/>
      </w:pPr>
      <w:r>
        <w:t>1</w:t>
      </w:r>
      <w:r>
        <w:tab/>
        <w:t>20180101</w:t>
      </w:r>
      <w:r>
        <w:tab/>
        <w:t>1</w:t>
      </w:r>
    </w:p>
    <w:p w:rsidR="005B371F" w:rsidRDefault="005B371F" w:rsidP="005B371F">
      <w:pPr>
        <w:widowControl/>
        <w:jc w:val="left"/>
      </w:pPr>
      <w:r>
        <w:t>2</w:t>
      </w:r>
      <w:r>
        <w:tab/>
        <w:t>20180101</w:t>
      </w:r>
      <w:r>
        <w:tab/>
        <w:t>2</w:t>
      </w:r>
    </w:p>
    <w:p w:rsidR="005B371F" w:rsidRDefault="005B371F" w:rsidP="005B371F">
      <w:pPr>
        <w:widowControl/>
        <w:jc w:val="left"/>
      </w:pPr>
      <w:r>
        <w:t>3</w:t>
      </w:r>
      <w:r>
        <w:tab/>
        <w:t>20180101</w:t>
      </w:r>
      <w:r>
        <w:tab/>
        <w:t>3</w:t>
      </w:r>
    </w:p>
    <w:p w:rsidR="005B371F" w:rsidRDefault="005B371F" w:rsidP="005B371F">
      <w:pPr>
        <w:widowControl/>
        <w:jc w:val="left"/>
      </w:pPr>
      <w:r>
        <w:t>1</w:t>
      </w:r>
      <w:r>
        <w:tab/>
        <w:t>20180102</w:t>
      </w:r>
      <w:r>
        <w:tab/>
        <w:t>4</w:t>
      </w:r>
    </w:p>
    <w:p w:rsidR="005B371F" w:rsidRDefault="005B371F" w:rsidP="005B371F">
      <w:pPr>
        <w:widowControl/>
        <w:jc w:val="left"/>
      </w:pPr>
      <w:r>
        <w:t>2</w:t>
      </w:r>
      <w:r>
        <w:tab/>
        <w:t>20180102</w:t>
      </w:r>
      <w:r>
        <w:tab/>
        <w:t>5</w:t>
      </w:r>
    </w:p>
    <w:p w:rsidR="005B371F" w:rsidRDefault="005B371F" w:rsidP="005B371F">
      <w:pPr>
        <w:widowControl/>
        <w:jc w:val="left"/>
      </w:pPr>
      <w:r>
        <w:t>2</w:t>
      </w:r>
      <w:r>
        <w:tab/>
        <w:t>20180102</w:t>
      </w:r>
      <w:r>
        <w:tab/>
        <w:t>6</w:t>
      </w:r>
    </w:p>
    <w:p w:rsidR="005B371F" w:rsidRDefault="005B371F" w:rsidP="005B371F">
      <w:pPr>
        <w:widowControl/>
        <w:jc w:val="left"/>
      </w:pPr>
      <w:r>
        <w:t>1</w:t>
      </w:r>
      <w:r>
        <w:tab/>
        <w:t>20180103</w:t>
      </w:r>
      <w:r>
        <w:tab/>
        <w:t>7</w:t>
      </w:r>
    </w:p>
    <w:p w:rsidR="005B371F" w:rsidRPr="00BF69B1" w:rsidRDefault="005B371F" w:rsidP="005B371F">
      <w:pPr>
        <w:widowControl/>
        <w:jc w:val="left"/>
      </w:pPr>
      <w:r>
        <w:t>3</w:t>
      </w:r>
      <w:r>
        <w:tab/>
        <w:t>20180103</w:t>
      </w:r>
      <w:r>
        <w:tab/>
        <w:t>8</w:t>
      </w:r>
    </w:p>
    <w:p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select</w:t>
      </w:r>
    </w:p>
    <w:p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   cus_id   </w:t>
      </w:r>
    </w:p>
    <w:p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from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a m</w:t>
      </w:r>
    </w:p>
    <w:p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inner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join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a n</w:t>
      </w:r>
    </w:p>
    <w:p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on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m.cus_id = n.cus_id</w:t>
      </w:r>
    </w:p>
    <w:p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and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m.txn_dt &lt;= n.txn_dt +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2</w:t>
      </w:r>
    </w:p>
    <w:p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group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by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1</w:t>
      </w:r>
    </w:p>
    <w:p w:rsidR="00E205C9" w:rsidRPr="00E205C9" w:rsidRDefault="00E205C9" w:rsidP="00E205C9">
      <w:pPr>
        <w:widowControl/>
        <w:ind w:left="120"/>
        <w:jc w:val="left"/>
        <w:rPr>
          <w:rFonts w:ascii="Source Code Pro" w:eastAsia="微软雅黑" w:hAnsi="Source Code Pro"/>
          <w:color w:val="383A42"/>
          <w:sz w:val="21"/>
          <w:szCs w:val="21"/>
        </w:rPr>
      </w:pPr>
      <w:r w:rsidRPr="00E205C9">
        <w:rPr>
          <w:rFonts w:ascii="Source Code Pro" w:eastAsia="微软雅黑" w:hAnsi="Source Code Pro"/>
          <w:color w:val="A626A4"/>
          <w:sz w:val="21"/>
          <w:szCs w:val="21"/>
        </w:rPr>
        <w:t>having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count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>(</w:t>
      </w:r>
      <w:r w:rsidRPr="00E205C9">
        <w:rPr>
          <w:rFonts w:ascii="Source Code Pro" w:eastAsia="微软雅黑" w:hAnsi="Source Code Pro"/>
          <w:color w:val="A626A4"/>
          <w:sz w:val="21"/>
          <w:szCs w:val="21"/>
        </w:rPr>
        <w:t>distinct</w:t>
      </w:r>
      <w:r w:rsidRPr="00E205C9">
        <w:rPr>
          <w:rFonts w:ascii="Source Code Pro" w:eastAsia="微软雅黑" w:hAnsi="Source Code Pro"/>
          <w:color w:val="383A42"/>
          <w:sz w:val="21"/>
          <w:szCs w:val="21"/>
        </w:rPr>
        <w:t xml:space="preserve"> txn_dt) = </w:t>
      </w:r>
      <w:r w:rsidRPr="00E205C9">
        <w:rPr>
          <w:rFonts w:ascii="Source Code Pro" w:eastAsia="微软雅黑" w:hAnsi="Source Code Pro"/>
          <w:color w:val="986801"/>
          <w:sz w:val="21"/>
          <w:szCs w:val="21"/>
        </w:rPr>
        <w:t>3</w:t>
      </w:r>
      <w:r>
        <w:rPr>
          <w:rFonts w:ascii="Source Code Pro" w:eastAsia="微软雅黑" w:hAnsi="Source Code Pro" w:hint="eastAsia"/>
          <w:color w:val="383A42"/>
          <w:sz w:val="21"/>
          <w:szCs w:val="21"/>
        </w:rPr>
        <w:t>；</w:t>
      </w:r>
    </w:p>
    <w:p w:rsidR="00E205C9" w:rsidRPr="00E205C9" w:rsidRDefault="00E205C9" w:rsidP="00E205C9">
      <w:pPr>
        <w:widowControl/>
        <w:jc w:val="left"/>
        <w:rPr>
          <w:rFonts w:ascii="Source Code Pro" w:eastAsia="宋体" w:hAnsi="Source Code Pro"/>
          <w:color w:val="auto"/>
          <w:sz w:val="21"/>
          <w:szCs w:val="21"/>
        </w:rPr>
      </w:pPr>
    </w:p>
    <w:p w:rsidR="00BF69B1" w:rsidRDefault="000733B5" w:rsidP="000733B5">
      <w:pPr>
        <w:pStyle w:val="2"/>
      </w:pPr>
      <w:r>
        <w:rPr>
          <w:rFonts w:hint="eastAsia"/>
        </w:rPr>
        <w:t>f</w:t>
      </w:r>
      <w:r>
        <w:t>ull. join</w:t>
      </w:r>
    </w:p>
    <w:p w:rsidR="001C53A2" w:rsidRPr="001C53A2" w:rsidRDefault="001C53A2" w:rsidP="001C53A2">
      <w:pPr>
        <w:widowControl/>
        <w:jc w:val="left"/>
      </w:pPr>
      <w:r w:rsidRPr="001C53A2">
        <w:t>只要其中某个表存在匹配，</w:t>
      </w:r>
      <w:r w:rsidRPr="001C53A2">
        <w:t xml:space="preserve">FULL JOIN </w:t>
      </w:r>
      <w:r w:rsidRPr="001C53A2">
        <w:t>关键字就会返回行。</w:t>
      </w:r>
    </w:p>
    <w:p w:rsidR="000733B5" w:rsidRDefault="001C53A2" w:rsidP="000733B5">
      <w:r>
        <w:rPr>
          <w:rFonts w:hint="eastAsia"/>
        </w:rPr>
        <w:t>用法：</w:t>
      </w:r>
    </w:p>
    <w:p w:rsidR="001C53A2" w:rsidRDefault="001C53A2" w:rsidP="001C53A2">
      <w:r>
        <w:t>SELECT column_name(s)</w:t>
      </w:r>
    </w:p>
    <w:p w:rsidR="001C53A2" w:rsidRDefault="001C53A2" w:rsidP="001C53A2">
      <w:r>
        <w:t>FROM table_name1</w:t>
      </w:r>
    </w:p>
    <w:p w:rsidR="001C53A2" w:rsidRDefault="001C53A2" w:rsidP="001C53A2">
      <w:r>
        <w:t xml:space="preserve">FULL JOIN table_name2 </w:t>
      </w:r>
    </w:p>
    <w:p w:rsidR="001C53A2" w:rsidRPr="001C53A2" w:rsidRDefault="001C53A2" w:rsidP="001C53A2">
      <w:pPr>
        <w:rPr>
          <w:rFonts w:hint="eastAsia"/>
        </w:rPr>
      </w:pPr>
      <w:r>
        <w:t>ON table_name1.column_name=table_name2.column_name</w:t>
      </w:r>
      <w:bookmarkStart w:id="0" w:name="_GoBack"/>
      <w:bookmarkEnd w:id="0"/>
    </w:p>
    <w:sectPr w:rsidR="001C53A2" w:rsidRPr="001C53A2" w:rsidSect="00E447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altName w:val="STFa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 (标题 CS)">
    <w:altName w:val="宋体"/>
    <w:panose1 w:val="020B0604020202020204"/>
    <w:charset w:val="86"/>
    <w:family w:val="roman"/>
    <w:pitch w:val="default"/>
  </w:font>
  <w:font w:name="Source Code Pro">
    <w:altName w:val="Segoe Print"/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21770"/>
    <w:multiLevelType w:val="multilevel"/>
    <w:tmpl w:val="9CA2991C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702763F"/>
    <w:multiLevelType w:val="multilevel"/>
    <w:tmpl w:val="D4A68FA6"/>
    <w:name w:val="一级列表"/>
    <w:lvl w:ilvl="0">
      <w:start w:val="1"/>
      <w:numFmt w:val="decimal"/>
      <w:isLgl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3AF51370"/>
    <w:multiLevelType w:val="multilevel"/>
    <w:tmpl w:val="755CAA56"/>
    <w:styleLink w:val="a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3" w15:restartNumberingAfterBreak="0">
    <w:nsid w:val="530A65A6"/>
    <w:multiLevelType w:val="multilevel"/>
    <w:tmpl w:val="D57A4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76479F"/>
    <w:multiLevelType w:val="multilevel"/>
    <w:tmpl w:val="1F9AB8F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C4A76DC"/>
    <w:multiLevelType w:val="multilevel"/>
    <w:tmpl w:val="0409001D"/>
    <w:styleLink w:val="2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2"/>
  <w:bordersDoNotSurroundHeader/>
  <w:bordersDoNotSurroundFooter/>
  <w:proofState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3AD"/>
    <w:rsid w:val="00013B43"/>
    <w:rsid w:val="00044D5B"/>
    <w:rsid w:val="000733B5"/>
    <w:rsid w:val="000A5E91"/>
    <w:rsid w:val="0015431C"/>
    <w:rsid w:val="00192F40"/>
    <w:rsid w:val="001C53A2"/>
    <w:rsid w:val="002E6803"/>
    <w:rsid w:val="003203D0"/>
    <w:rsid w:val="003253E4"/>
    <w:rsid w:val="00327D23"/>
    <w:rsid w:val="00343C12"/>
    <w:rsid w:val="00351F7E"/>
    <w:rsid w:val="003B7602"/>
    <w:rsid w:val="003E26AE"/>
    <w:rsid w:val="005748BD"/>
    <w:rsid w:val="00582900"/>
    <w:rsid w:val="005B371F"/>
    <w:rsid w:val="00680C1D"/>
    <w:rsid w:val="006D5B8F"/>
    <w:rsid w:val="00700589"/>
    <w:rsid w:val="007759D8"/>
    <w:rsid w:val="0077694B"/>
    <w:rsid w:val="00794CA6"/>
    <w:rsid w:val="007D5102"/>
    <w:rsid w:val="007E0737"/>
    <w:rsid w:val="007E1068"/>
    <w:rsid w:val="00896DCE"/>
    <w:rsid w:val="0093646A"/>
    <w:rsid w:val="009C6784"/>
    <w:rsid w:val="009F2B69"/>
    <w:rsid w:val="00A1050F"/>
    <w:rsid w:val="00A113AD"/>
    <w:rsid w:val="00A16D06"/>
    <w:rsid w:val="00A171C8"/>
    <w:rsid w:val="00A245E8"/>
    <w:rsid w:val="00A410AE"/>
    <w:rsid w:val="00A55C0F"/>
    <w:rsid w:val="00A77CF7"/>
    <w:rsid w:val="00AA2AA2"/>
    <w:rsid w:val="00B2539D"/>
    <w:rsid w:val="00B61FC7"/>
    <w:rsid w:val="00B90B89"/>
    <w:rsid w:val="00BB135B"/>
    <w:rsid w:val="00BF69B1"/>
    <w:rsid w:val="00C65F95"/>
    <w:rsid w:val="00CD24C6"/>
    <w:rsid w:val="00CE27B7"/>
    <w:rsid w:val="00D856FD"/>
    <w:rsid w:val="00D90A07"/>
    <w:rsid w:val="00DA362D"/>
    <w:rsid w:val="00DC172D"/>
    <w:rsid w:val="00DD5158"/>
    <w:rsid w:val="00DE24F4"/>
    <w:rsid w:val="00E0339E"/>
    <w:rsid w:val="00E175FF"/>
    <w:rsid w:val="00E205C9"/>
    <w:rsid w:val="00E41B58"/>
    <w:rsid w:val="00E4474F"/>
    <w:rsid w:val="00E717F4"/>
    <w:rsid w:val="00EB1AF1"/>
    <w:rsid w:val="00EC50F0"/>
    <w:rsid w:val="00EF3510"/>
    <w:rsid w:val="00F217C1"/>
    <w:rsid w:val="00F3486D"/>
    <w:rsid w:val="00F4036D"/>
    <w:rsid w:val="00F67453"/>
    <w:rsid w:val="00F730B5"/>
    <w:rsid w:val="00FC5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D74C8"/>
  <w15:chartTrackingRefBased/>
  <w15:docId w15:val="{45957954-A896-6546-8E5A-5D7C1F6BF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楷体" w:hAnsi="Times New Roman" w:cs="宋体"/>
        <w:color w:val="000000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65F95"/>
    <w:pPr>
      <w:widowControl w:val="0"/>
      <w:jc w:val="both"/>
    </w:pPr>
    <w:rPr>
      <w:rFonts w:eastAsia="仿宋"/>
      <w:sz w:val="16"/>
    </w:rPr>
  </w:style>
  <w:style w:type="paragraph" w:styleId="10">
    <w:name w:val="heading 1"/>
    <w:aliases w:val="一级"/>
    <w:basedOn w:val="a0"/>
    <w:next w:val="a0"/>
    <w:link w:val="11"/>
    <w:autoRedefine/>
    <w:uiPriority w:val="9"/>
    <w:qFormat/>
    <w:rsid w:val="00C65F95"/>
    <w:pPr>
      <w:keepNext/>
      <w:keepLines/>
      <w:numPr>
        <w:numId w:val="13"/>
      </w:numPr>
      <w:spacing w:line="0" w:lineRule="atLeast"/>
      <w:outlineLvl w:val="0"/>
    </w:pPr>
    <w:rPr>
      <w:rFonts w:eastAsia="华文仿宋" w:cs="Times New Roman (正文 CS 字体)"/>
      <w:b/>
      <w:bCs/>
      <w:kern w:val="44"/>
      <w:sz w:val="32"/>
      <w:szCs w:val="44"/>
    </w:rPr>
  </w:style>
  <w:style w:type="paragraph" w:styleId="2">
    <w:name w:val="heading 2"/>
    <w:aliases w:val="二级"/>
    <w:basedOn w:val="a0"/>
    <w:next w:val="a0"/>
    <w:link w:val="21"/>
    <w:autoRedefine/>
    <w:uiPriority w:val="9"/>
    <w:unhideWhenUsed/>
    <w:qFormat/>
    <w:rsid w:val="00C65F95"/>
    <w:pPr>
      <w:keepNext/>
      <w:keepLines/>
      <w:numPr>
        <w:ilvl w:val="1"/>
        <w:numId w:val="13"/>
      </w:numPr>
      <w:spacing w:line="0" w:lineRule="atLeast"/>
      <w:outlineLvl w:val="1"/>
    </w:pPr>
    <w:rPr>
      <w:rFonts w:asciiTheme="majorHAnsi" w:hAnsiTheme="majorHAnsi" w:cs="Times New Roman (标题 CS)"/>
      <w:b/>
      <w:bCs/>
      <w:sz w:val="18"/>
      <w:szCs w:val="32"/>
    </w:rPr>
  </w:style>
  <w:style w:type="paragraph" w:styleId="3">
    <w:name w:val="heading 3"/>
    <w:aliases w:val="三级"/>
    <w:basedOn w:val="a0"/>
    <w:next w:val="a0"/>
    <w:link w:val="30"/>
    <w:autoRedefine/>
    <w:uiPriority w:val="9"/>
    <w:unhideWhenUsed/>
    <w:qFormat/>
    <w:rsid w:val="00C65F95"/>
    <w:pPr>
      <w:keepNext/>
      <w:keepLines/>
      <w:numPr>
        <w:ilvl w:val="2"/>
        <w:numId w:val="13"/>
      </w:numPr>
      <w:spacing w:line="0" w:lineRule="atLeast"/>
      <w:outlineLvl w:val="2"/>
    </w:pPr>
    <w:rPr>
      <w:rFonts w:eastAsia="华文仿宋" w:cs="Times New Roman (正文 CS 字体)"/>
      <w:b/>
      <w:bCs/>
      <w:sz w:val="18"/>
      <w:szCs w:val="32"/>
    </w:rPr>
  </w:style>
  <w:style w:type="paragraph" w:styleId="4">
    <w:name w:val="heading 4"/>
    <w:aliases w:val="四级"/>
    <w:basedOn w:val="a0"/>
    <w:next w:val="a0"/>
    <w:link w:val="40"/>
    <w:autoRedefine/>
    <w:uiPriority w:val="9"/>
    <w:unhideWhenUsed/>
    <w:qFormat/>
    <w:rsid w:val="00C65F95"/>
    <w:pPr>
      <w:keepNext/>
      <w:keepLines/>
      <w:numPr>
        <w:ilvl w:val="3"/>
        <w:numId w:val="10"/>
      </w:numPr>
      <w:spacing w:line="0" w:lineRule="atLeast"/>
      <w:ind w:left="862" w:hanging="862"/>
      <w:outlineLvl w:val="3"/>
    </w:pPr>
    <w:rPr>
      <w:rFonts w:asciiTheme="majorHAnsi" w:eastAsiaTheme="majorEastAsia" w:hAnsiTheme="majorHAnsi" w:cs="Times New Roman (标题 CS)"/>
      <w:b/>
      <w:bCs/>
      <w:szCs w:val="28"/>
    </w:rPr>
  </w:style>
  <w:style w:type="paragraph" w:styleId="5">
    <w:name w:val="heading 5"/>
    <w:aliases w:val="五级"/>
    <w:basedOn w:val="a0"/>
    <w:next w:val="a0"/>
    <w:link w:val="50"/>
    <w:autoRedefine/>
    <w:uiPriority w:val="9"/>
    <w:unhideWhenUsed/>
    <w:qFormat/>
    <w:rsid w:val="00C65F95"/>
    <w:pPr>
      <w:keepNext/>
      <w:keepLines/>
      <w:numPr>
        <w:ilvl w:val="4"/>
        <w:numId w:val="13"/>
      </w:numPr>
      <w:spacing w:before="280" w:after="290" w:line="376" w:lineRule="auto"/>
      <w:outlineLvl w:val="4"/>
    </w:pPr>
    <w:rPr>
      <w:rFonts w:cs="Times New Roman (正文 CS 字体)"/>
      <w:b/>
      <w:bCs/>
      <w:sz w:val="28"/>
      <w:szCs w:val="28"/>
    </w:rPr>
  </w:style>
  <w:style w:type="paragraph" w:styleId="6">
    <w:name w:val="heading 6"/>
    <w:aliases w:val="六级"/>
    <w:basedOn w:val="a0"/>
    <w:next w:val="a0"/>
    <w:link w:val="60"/>
    <w:autoRedefine/>
    <w:uiPriority w:val="9"/>
    <w:unhideWhenUsed/>
    <w:qFormat/>
    <w:rsid w:val="00C65F95"/>
    <w:pPr>
      <w:keepNext/>
      <w:keepLines/>
      <w:numPr>
        <w:ilvl w:val="5"/>
        <w:numId w:val="13"/>
      </w:numPr>
      <w:spacing w:before="240" w:after="64" w:line="320" w:lineRule="auto"/>
      <w:outlineLvl w:val="5"/>
    </w:pPr>
    <w:rPr>
      <w:rFonts w:asciiTheme="majorHAnsi" w:eastAsiaTheme="majorEastAsia" w:hAnsiTheme="majorHAnsi" w:cs="Times New Roman (标题 CS)"/>
      <w:b/>
      <w:bCs/>
      <w:sz w:val="2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65F95"/>
    <w:pPr>
      <w:keepNext/>
      <w:keepLines/>
      <w:numPr>
        <w:ilvl w:val="6"/>
        <w:numId w:val="13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65F95"/>
    <w:pPr>
      <w:keepNext/>
      <w:keepLines/>
      <w:numPr>
        <w:ilvl w:val="7"/>
        <w:numId w:val="1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65F95"/>
    <w:pPr>
      <w:keepNext/>
      <w:keepLines/>
      <w:numPr>
        <w:ilvl w:val="8"/>
        <w:numId w:val="1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1">
    <w:name w:val="样式1"/>
    <w:uiPriority w:val="99"/>
    <w:rsid w:val="00582900"/>
    <w:pPr>
      <w:numPr>
        <w:numId w:val="1"/>
      </w:numPr>
    </w:pPr>
  </w:style>
  <w:style w:type="numbering" w:customStyle="1" w:styleId="20">
    <w:name w:val="样式2"/>
    <w:uiPriority w:val="99"/>
    <w:rsid w:val="00582900"/>
    <w:pPr>
      <w:numPr>
        <w:numId w:val="2"/>
      </w:numPr>
    </w:pPr>
  </w:style>
  <w:style w:type="numbering" w:customStyle="1" w:styleId="a">
    <w:name w:val="二级标题"/>
    <w:uiPriority w:val="99"/>
    <w:rsid w:val="0093646A"/>
    <w:pPr>
      <w:numPr>
        <w:numId w:val="3"/>
      </w:numPr>
    </w:pPr>
  </w:style>
  <w:style w:type="paragraph" w:styleId="a4">
    <w:name w:val="List Paragraph"/>
    <w:basedOn w:val="a0"/>
    <w:uiPriority w:val="34"/>
    <w:qFormat/>
    <w:rsid w:val="00A16D06"/>
    <w:pPr>
      <w:ind w:firstLineChars="200" w:firstLine="420"/>
    </w:pPr>
  </w:style>
  <w:style w:type="character" w:customStyle="1" w:styleId="11">
    <w:name w:val="标题 1 字符"/>
    <w:aliases w:val="一级 字符"/>
    <w:basedOn w:val="a1"/>
    <w:link w:val="10"/>
    <w:uiPriority w:val="9"/>
    <w:rsid w:val="00F217C1"/>
    <w:rPr>
      <w:rFonts w:eastAsia="华文仿宋" w:cs="Times New Roman (正文 CS 字体)"/>
      <w:b/>
      <w:bCs/>
      <w:kern w:val="44"/>
      <w:sz w:val="32"/>
      <w:szCs w:val="44"/>
    </w:rPr>
  </w:style>
  <w:style w:type="character" w:customStyle="1" w:styleId="21">
    <w:name w:val="标题 2 字符"/>
    <w:aliases w:val="二级 字符"/>
    <w:basedOn w:val="a1"/>
    <w:link w:val="2"/>
    <w:uiPriority w:val="9"/>
    <w:rsid w:val="00F217C1"/>
    <w:rPr>
      <w:rFonts w:asciiTheme="majorHAnsi" w:eastAsia="仿宋" w:hAnsiTheme="majorHAnsi" w:cs="Times New Roman (标题 CS)"/>
      <w:b/>
      <w:bCs/>
      <w:sz w:val="18"/>
      <w:szCs w:val="32"/>
    </w:rPr>
  </w:style>
  <w:style w:type="character" w:customStyle="1" w:styleId="30">
    <w:name w:val="标题 3 字符"/>
    <w:aliases w:val="三级 字符"/>
    <w:basedOn w:val="a1"/>
    <w:link w:val="3"/>
    <w:uiPriority w:val="9"/>
    <w:rsid w:val="00C65F95"/>
    <w:rPr>
      <w:rFonts w:eastAsia="华文仿宋" w:cs="Times New Roman (正文 CS 字体)"/>
      <w:b/>
      <w:bCs/>
      <w:sz w:val="18"/>
      <w:szCs w:val="32"/>
    </w:rPr>
  </w:style>
  <w:style w:type="character" w:customStyle="1" w:styleId="40">
    <w:name w:val="标题 4 字符"/>
    <w:aliases w:val="四级 字符"/>
    <w:basedOn w:val="a1"/>
    <w:link w:val="4"/>
    <w:uiPriority w:val="9"/>
    <w:rsid w:val="00C65F95"/>
    <w:rPr>
      <w:rFonts w:asciiTheme="majorHAnsi" w:eastAsiaTheme="majorEastAsia" w:hAnsiTheme="majorHAnsi" w:cs="Times New Roman (标题 CS)"/>
      <w:b/>
      <w:bCs/>
      <w:szCs w:val="28"/>
    </w:rPr>
  </w:style>
  <w:style w:type="character" w:customStyle="1" w:styleId="50">
    <w:name w:val="标题 5 字符"/>
    <w:aliases w:val="五级 字符"/>
    <w:basedOn w:val="a1"/>
    <w:link w:val="5"/>
    <w:uiPriority w:val="9"/>
    <w:rsid w:val="009F2B69"/>
    <w:rPr>
      <w:rFonts w:cs="Times New Roman (正文 CS 字体)"/>
      <w:b/>
      <w:bCs/>
      <w:sz w:val="28"/>
      <w:szCs w:val="28"/>
    </w:rPr>
  </w:style>
  <w:style w:type="character" w:customStyle="1" w:styleId="60">
    <w:name w:val="标题 6 字符"/>
    <w:aliases w:val="六级 字符"/>
    <w:basedOn w:val="a1"/>
    <w:link w:val="6"/>
    <w:uiPriority w:val="9"/>
    <w:rsid w:val="00044D5B"/>
    <w:rPr>
      <w:rFonts w:asciiTheme="majorHAnsi" w:eastAsiaTheme="majorEastAsia" w:hAnsiTheme="majorHAnsi" w:cs="Times New Roman (标题 CS)"/>
      <w:b/>
      <w:bCs/>
      <w:sz w:val="28"/>
    </w:rPr>
  </w:style>
  <w:style w:type="character" w:customStyle="1" w:styleId="70">
    <w:name w:val="标题 7 字符"/>
    <w:basedOn w:val="a1"/>
    <w:link w:val="7"/>
    <w:uiPriority w:val="9"/>
    <w:semiHidden/>
    <w:rsid w:val="00A16D06"/>
    <w:rPr>
      <w:b/>
      <w:bCs/>
      <w:sz w:val="24"/>
    </w:rPr>
  </w:style>
  <w:style w:type="character" w:customStyle="1" w:styleId="80">
    <w:name w:val="标题 8 字符"/>
    <w:basedOn w:val="a1"/>
    <w:link w:val="8"/>
    <w:uiPriority w:val="9"/>
    <w:semiHidden/>
    <w:rsid w:val="00A16D06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1"/>
    <w:link w:val="9"/>
    <w:uiPriority w:val="9"/>
    <w:semiHidden/>
    <w:rsid w:val="00A16D06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0"/>
    <w:link w:val="a6"/>
    <w:uiPriority w:val="99"/>
    <w:semiHidden/>
    <w:unhideWhenUsed/>
    <w:rsid w:val="00700589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sid w:val="00700589"/>
    <w:rPr>
      <w:rFonts w:ascii="宋体" w:eastAsia="宋体"/>
      <w:sz w:val="18"/>
      <w:szCs w:val="18"/>
    </w:rPr>
  </w:style>
  <w:style w:type="paragraph" w:styleId="a7">
    <w:name w:val="Normal (Web)"/>
    <w:basedOn w:val="a0"/>
    <w:uiPriority w:val="99"/>
    <w:unhideWhenUsed/>
    <w:rsid w:val="00700589"/>
    <w:pPr>
      <w:widowControl/>
      <w:spacing w:before="100" w:beforeAutospacing="1" w:after="100" w:afterAutospacing="1"/>
      <w:jc w:val="left"/>
    </w:pPr>
    <w:rPr>
      <w:rFonts w:ascii="宋体" w:eastAsia="宋体" w:hAnsi="宋体"/>
      <w:color w:val="auto"/>
      <w:sz w:val="24"/>
    </w:rPr>
  </w:style>
  <w:style w:type="character" w:styleId="a8">
    <w:name w:val="Hyperlink"/>
    <w:basedOn w:val="a1"/>
    <w:uiPriority w:val="99"/>
    <w:semiHidden/>
    <w:unhideWhenUsed/>
    <w:rsid w:val="00A245E8"/>
    <w:rPr>
      <w:color w:val="0000FF"/>
      <w:u w:val="single"/>
    </w:rPr>
  </w:style>
  <w:style w:type="character" w:styleId="a9">
    <w:name w:val="Strong"/>
    <w:basedOn w:val="a1"/>
    <w:uiPriority w:val="22"/>
    <w:qFormat/>
    <w:rsid w:val="00BB135B"/>
    <w:rPr>
      <w:b/>
      <w:bCs/>
    </w:rPr>
  </w:style>
  <w:style w:type="character" w:customStyle="1" w:styleId="hljs-keyword">
    <w:name w:val="hljs-keyword"/>
    <w:basedOn w:val="a1"/>
    <w:rsid w:val="00E205C9"/>
  </w:style>
  <w:style w:type="character" w:customStyle="1" w:styleId="hljs-number">
    <w:name w:val="hljs-number"/>
    <w:basedOn w:val="a1"/>
    <w:rsid w:val="00E20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219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728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912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5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86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2691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5355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42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16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5650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57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27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6270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2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9016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9144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919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86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134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148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405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7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blog.csdn.net/qq_28745235/article/details/78425162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engxingfu/Library/Group%20Containers/UBF8T346G9.Office/User%20Content.localized/Templates.localized/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91</TotalTime>
  <Pages>7</Pages>
  <Words>1109</Words>
  <Characters>6325</Characters>
  <Application>Microsoft Office Word</Application>
  <DocSecurity>0</DocSecurity>
  <Lines>52</Lines>
  <Paragraphs>14</Paragraphs>
  <ScaleCrop>false</ScaleCrop>
  <Company/>
  <LinksUpToDate>false</LinksUpToDate>
  <CharactersWithSpaces>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cp:lastPrinted>2019-11-02T07:25:00Z</cp:lastPrinted>
  <dcterms:created xsi:type="dcterms:W3CDTF">2019-11-02T07:25:00Z</dcterms:created>
  <dcterms:modified xsi:type="dcterms:W3CDTF">2019-12-25T03:19:00Z</dcterms:modified>
</cp:coreProperties>
</file>